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auto"/>
          <w:sz w:val="24"/>
        </w:rPr>
        <w:alias w:val="Resume Name"/>
        <w:tag w:val="Resume Name"/>
        <w:id w:val="986285798"/>
        <w:placeholder>
          <w:docPart w:val="BC146FA58BC54265AA5B6105E7BF6938"/>
        </w:placeholder>
        <w:docPartList>
          <w:docPartGallery w:val="Quick Parts"/>
          <w:docPartCategory w:val=" Resume Name"/>
        </w:docPartList>
      </w:sdtPr>
      <w:sdtEndPr>
        <w:rPr>
          <w:color w:val="404040" w:themeColor="text1" w:themeTint="BF"/>
        </w:rPr>
      </w:sdtEndPr>
      <w:sdtContent>
        <w:p w:rsidR="00276792" w:rsidRPr="00197223" w:rsidRDefault="004F0020" w:rsidP="006A4778">
          <w:pPr>
            <w:pStyle w:val="NoSpacing"/>
            <w:rPr>
              <w:color w:val="46464A" w:themeColor="text2"/>
              <w:sz w:val="24"/>
            </w:rPr>
          </w:pPr>
          <w:r w:rsidRPr="00197223">
            <w:rPr>
              <w:noProof/>
              <w:sz w:val="24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0" allowOverlap="0" wp14:anchorId="6E056D8C" wp14:editId="6148753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1988820</wp:posOffset>
                        </wp:positionV>
                      </mc:Fallback>
                    </mc:AlternateContent>
                    <wp:extent cx="6400800" cy="0"/>
                    <wp:effectExtent l="0" t="0" r="0" b="19050"/>
                    <wp:wrapNone/>
                    <wp:docPr id="1" name="Straight Connector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6400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489235C4" id="Straight Connector 1" o:spid="_x0000_s1026" style="position:absolute;z-index:251658240;visibility:visible;mso-wrap-style:square;mso-width-percent:1000;mso-height-percent:0;mso-top-percent:150;mso-wrap-distance-left:9pt;mso-wrap-distance-top:0;mso-wrap-distance-right:9pt;mso-wrap-distance-bottom:0;mso-position-horizontal:center;mso-position-horizontal-relative:margin;mso-position-vertical-relative:margin;mso-width-percent:1000;mso-height-percent:0;mso-top-percent:150;mso-width-relative:margin;mso-height-relative:page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" o:allowincell="f" o:allowoverlap="f" strokecolor="#6f6f74 [3204]">
                    <w10:wrap anchorx="margin" anchory="margin"/>
                  </v:line>
                </w:pict>
              </mc:Fallback>
            </mc:AlternateContent>
          </w:r>
          <w:r w:rsidRPr="00197223">
            <w:rPr>
              <w:noProof/>
              <w:sz w:val="24"/>
            </w:rPr>
            <mc:AlternateContent>
              <mc:Choice Requires="wps">
                <w:drawing>
                  <wp:anchor distT="0" distB="548640" distL="114300" distR="114300" simplePos="0" relativeHeight="251656192" behindDoc="0" locked="0" layoutInCell="1" allowOverlap="1" wp14:anchorId="33C4B0D8" wp14:editId="1BC1125B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top</wp:align>
                    </wp:positionV>
                    <wp:extent cx="6400800" cy="1303020"/>
                    <wp:effectExtent l="0" t="0" r="0" b="0"/>
                    <wp:wrapTopAndBottom/>
                    <wp:docPr id="2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400800" cy="130302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1">
                                <a:duotone>
                                  <a:schemeClr val="lt1">
                                    <a:tint val="95000"/>
                                  </a:schemeClr>
                                  <a:schemeClr val="lt1">
                                    <a:shade val="20000"/>
                                  </a:schemeClr>
                                </a:duotone>
                              </a:blip>
                              <a:srcRect/>
                              <a:tile tx="0" ty="0" sx="100000" sy="100000" flip="none" algn="tl"/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rect w14:anchorId="3D0CFA96" id="Rectangle 2" o:spid="_x0000_s1026" style="position:absolute;margin-left:0;margin-top:0;width:7in;height:102.6pt;z-index:251656192;visibility:visible;mso-wrap-style:square;mso-width-percent:1000;mso-height-percent:150;mso-wrap-distance-left:9pt;mso-wrap-distance-top:0;mso-wrap-distance-right:9pt;mso-wrap-distance-bottom:43.2pt;mso-position-horizontal:center;mso-position-horizontal-relative:margin;mso-position-vertical:top;mso-position-vertical-relative:margin;mso-width-percent:1000;mso-height-percent:15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" stroked="f" strokeweight="1.5pt">
                    <v:fill r:id="rId12" o:title="" recolor="t" rotate="t" type="tile"/>
                    <v:imagedata recolortarget="white [3057]"/>
                    <w10:wrap type="topAndBottom" anchorx="margin" anchory="margin"/>
                  </v:rect>
                </w:pict>
              </mc:Fallback>
            </mc:AlternateContent>
          </w:r>
          <w:r w:rsidRPr="00197223">
            <w:rPr>
              <w:noProof/>
              <w:sz w:val="24"/>
            </w:rPr>
            <mc:AlternateContent>
              <mc:Choice Requires="wps">
                <w:drawing>
                  <wp:anchor distT="0" distB="274320" distL="457200" distR="457200" simplePos="0" relativeHeight="251660288" behindDoc="0" locked="0" layoutInCell="1" allowOverlap="1" wp14:anchorId="58E9F643" wp14:editId="229953F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12000</wp14:pctPosVOffset>
                        </wp:positionV>
                      </mc:Choice>
                      <mc:Fallback>
                        <wp:positionV relativeFrom="page">
                          <wp:posOffset>1727835</wp:posOffset>
                        </wp:positionV>
                      </mc:Fallback>
                    </mc:AlternateContent>
                    <wp:extent cx="2729865" cy="541020"/>
                    <wp:effectExtent l="19050" t="19050" r="23495" b="19685"/>
                    <wp:wrapTopAndBottom/>
                    <wp:docPr id="3" name="Rectangle 3"/>
                    <wp:cNvGraphicFramePr>
                      <a:graphicFrameLocks xmlns:a="http://schemas.openxmlformats.org/drawingml/2006/main" noGrp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Grp="1"/>
                          </wps:cNvSpPr>
                          <wps:spPr>
                            <a:xfrm>
                              <a:off x="0" y="0"/>
                              <a:ext cx="2729865" cy="54102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57150" cmpd="thinThick">
                              <a:solidFill>
                                <a:schemeClr val="tx1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:rsidR="00276792" w:rsidRDefault="00D25640">
                                <w:pPr>
                                  <w:pStyle w:val="PersonalName"/>
                                </w:pPr>
                                <w:sdt>
                                  <w:sdtPr>
                                    <w:alias w:val="Author"/>
                                    <w:id w:val="-1040744760"/>
                                    <w:placeholder>
                                      <w:docPart w:val="4A5EB16A014B4712B481B839AF04407E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A4778">
                                      <w:t>Rebecca Parker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vert="horz" wrap="none" lIns="182880" tIns="91440" rIns="182880" bIns="45720" rtlCol="0" anchor="ctr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8E9F643" id="Rectangle 3" o:spid="_x0000_s1026" style="position:absolute;left:0;text-align:left;margin-left:0;margin-top:0;width:214.95pt;height:42.6pt;z-index:251660288;visibility:visible;mso-wrap-style:none;mso-width-percent:0;mso-height-percent:0;mso-top-percent:120;mso-wrap-distance-left:36pt;mso-wrap-distance-top:0;mso-wrap-distance-right:36pt;mso-wrap-distance-bottom:21.6pt;mso-position-horizontal:center;mso-position-horizontal-relative:margin;mso-position-vertical-relative:margin;mso-width-percent:0;mso-height-percent:0;mso-top-percent:12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" fillcolor="black [3213]" strokecolor="black [3213]" strokeweight="4.5pt">
                    <v:stroke linestyle="thinThick"/>
                    <v:path arrowok="t"/>
                    <o:lock v:ext="edit" grouping="t"/>
                    <v:textbox style="mso-fit-shape-to-text:t" inset="14.4pt,7.2pt,14.4pt">
                      <w:txbxContent>
                        <w:p w:rsidR="00276792" w:rsidRDefault="00350387">
                          <w:pPr>
                            <w:pStyle w:val="PersonalName"/>
                          </w:pPr>
                          <w:sdt>
                            <w:sdtPr>
                              <w:alias w:val="Author"/>
                              <w:id w:val="-1040744760"/>
                              <w:placeholder>
                                <w:docPart w:val="4A5EB16A014B4712B481B839AF04407E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6A4778">
                                <w:t>Rebecca Parker</w:t>
                              </w:r>
                            </w:sdtContent>
                          </w:sdt>
                        </w:p>
                      </w:txbxContent>
                    </v:textbox>
                    <w10:wrap type="topAndBottom" anchorx="margin" anchory="margin"/>
                  </v:rect>
                </w:pict>
              </mc:Fallback>
            </mc:AlternateContent>
          </w:r>
          <w:sdt>
            <w:sdtPr>
              <w:rPr>
                <w:color w:val="46464A" w:themeColor="text2"/>
                <w:sz w:val="24"/>
              </w:rPr>
              <w:alias w:val="E-mail Address"/>
              <w:id w:val="169154114"/>
              <w:placeholder>
                <w:docPart w:val="D252FA367A514B6281E4C6E83C355EFF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r w:rsidR="000902FE" w:rsidRPr="00197223">
                <w:rPr>
                  <w:color w:val="46464A" w:themeColor="text2"/>
                  <w:sz w:val="24"/>
                </w:rPr>
                <w:t>rjp396@gmai</w:t>
              </w:r>
              <w:r w:rsidR="006A4778" w:rsidRPr="00197223">
                <w:rPr>
                  <w:color w:val="46464A" w:themeColor="text2"/>
                  <w:sz w:val="24"/>
                </w:rPr>
                <w:t>l.com</w:t>
              </w:r>
              <w:r w:rsidR="00267978" w:rsidRPr="00197223">
                <w:rPr>
                  <w:color w:val="46464A" w:themeColor="text2"/>
                  <w:sz w:val="24"/>
                </w:rPr>
                <w:t xml:space="preserve"> / RJP43@pitt.edu</w:t>
              </w:r>
            </w:sdtContent>
          </w:sdt>
          <w:r w:rsidRPr="00197223">
            <w:rPr>
              <w:color w:val="46464A" w:themeColor="text2"/>
              <w:sz w:val="24"/>
            </w:rPr>
            <w:t xml:space="preserve"> </w:t>
          </w:r>
          <w:r w:rsidRPr="00197223">
            <w:rPr>
              <w:color w:val="6F6F74" w:themeColor="accent1"/>
              <w:sz w:val="18"/>
            </w:rPr>
            <w:sym w:font="Wingdings" w:char="F074"/>
          </w:r>
          <w:r w:rsidRPr="00197223">
            <w:rPr>
              <w:color w:val="46464A" w:themeColor="text2"/>
              <w:sz w:val="24"/>
            </w:rPr>
            <w:t xml:space="preserve">  </w:t>
          </w:r>
          <w:sdt>
            <w:sdtPr>
              <w:rPr>
                <w:color w:val="46464A" w:themeColor="text2"/>
                <w:sz w:val="24"/>
              </w:rPr>
              <w:alias w:val="Address"/>
              <w:id w:val="505637697"/>
              <w:placeholder>
                <w:docPart w:val="303064DE661B449191EEE62112465C59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r w:rsidR="006A4778" w:rsidRPr="00197223">
                <w:rPr>
                  <w:color w:val="46464A" w:themeColor="text2"/>
                  <w:sz w:val="24"/>
                </w:rPr>
                <w:t>396 Holiday Park Drive Pittsburgh, PA 15239</w:t>
              </w:r>
              <w:r w:rsidR="005E4A38" w:rsidRPr="00197223">
                <w:rPr>
                  <w:color w:val="46464A" w:themeColor="text2"/>
                  <w:sz w:val="24"/>
                </w:rPr>
                <w:t xml:space="preserve"> </w:t>
              </w:r>
            </w:sdtContent>
          </w:sdt>
          <w:r w:rsidRPr="00197223">
            <w:rPr>
              <w:color w:val="6F6F74" w:themeColor="accent1"/>
              <w:sz w:val="18"/>
            </w:rPr>
            <w:sym w:font="Wingdings" w:char="F074"/>
          </w:r>
          <w:r w:rsidRPr="00197223">
            <w:rPr>
              <w:color w:val="46464A" w:themeColor="text2"/>
              <w:sz w:val="24"/>
            </w:rPr>
            <w:t xml:space="preserve"> </w:t>
          </w:r>
          <w:sdt>
            <w:sdtPr>
              <w:rPr>
                <w:color w:val="46464A" w:themeColor="text2"/>
                <w:sz w:val="24"/>
              </w:rPr>
              <w:alias w:val="Phone"/>
              <w:id w:val="-298074868"/>
              <w:placeholder>
                <w:docPart w:val="89B41985DE9F4FF1B55FD5965BFC9461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r w:rsidR="006A4778" w:rsidRPr="00197223">
                <w:rPr>
                  <w:color w:val="46464A" w:themeColor="text2"/>
                  <w:sz w:val="24"/>
                </w:rPr>
                <w:t>412-417-4021</w:t>
              </w:r>
            </w:sdtContent>
          </w:sdt>
        </w:p>
      </w:sdtContent>
    </w:sdt>
    <w:p w:rsidR="00276792" w:rsidRPr="00BF0515" w:rsidRDefault="004F0020">
      <w:pPr>
        <w:pStyle w:val="SectionHeading"/>
        <w:rPr>
          <w:b/>
        </w:rPr>
      </w:pPr>
      <w:r w:rsidRPr="00BF0515">
        <w:rPr>
          <w:b/>
        </w:rPr>
        <w:t>Education</w:t>
      </w:r>
    </w:p>
    <w:p w:rsidR="00276792" w:rsidRDefault="006A4778">
      <w:pPr>
        <w:pStyle w:val="Subsection"/>
      </w:pPr>
      <w:r>
        <w:t>University of Pittsburgh</w:t>
      </w:r>
      <w:r w:rsidR="00E6652D">
        <w:t xml:space="preserve"> - Greensburg</w:t>
      </w:r>
    </w:p>
    <w:p w:rsidR="00276792" w:rsidRPr="00197223" w:rsidRDefault="006A4778" w:rsidP="006A4778">
      <w:pPr>
        <w:spacing w:after="0"/>
        <w:jc w:val="both"/>
        <w:rPr>
          <w:rStyle w:val="IntenseEmphasis"/>
        </w:rPr>
      </w:pPr>
      <w:r w:rsidRPr="003F33F4">
        <w:rPr>
          <w:b/>
        </w:rPr>
        <w:t>2012-present</w:t>
      </w:r>
      <w:r>
        <w:tab/>
      </w:r>
      <w:r w:rsidR="00D84B8E">
        <w:t xml:space="preserve">Double Major </w:t>
      </w:r>
      <w:r w:rsidRPr="00197223">
        <w:t>Bachelo</w:t>
      </w:r>
      <w:r w:rsidR="009177FC" w:rsidRPr="00197223">
        <w:t>r’s Degree in Social Sciences &amp;</w:t>
      </w:r>
      <w:r w:rsidRPr="00197223">
        <w:t xml:space="preserve"> English Literature</w:t>
      </w:r>
      <w:r w:rsidR="009177FC" w:rsidRPr="00197223">
        <w:t>, Certificate in Digital Studies</w:t>
      </w:r>
    </w:p>
    <w:p w:rsidR="00276792" w:rsidRPr="00197223" w:rsidRDefault="00800657" w:rsidP="006D5938">
      <w:pPr>
        <w:pStyle w:val="ListParagraph"/>
        <w:numPr>
          <w:ilvl w:val="0"/>
          <w:numId w:val="6"/>
        </w:numPr>
        <w:jc w:val="both"/>
        <w:rPr>
          <w:sz w:val="20"/>
        </w:rPr>
      </w:pPr>
      <w:r w:rsidRPr="00197223">
        <w:rPr>
          <w:sz w:val="20"/>
        </w:rPr>
        <w:t>Dean’s list – Fall 2012</w:t>
      </w:r>
      <w:r w:rsidR="004D1E08" w:rsidRPr="00197223">
        <w:rPr>
          <w:sz w:val="20"/>
        </w:rPr>
        <w:t>, Spring 2013, Fall 2013</w:t>
      </w:r>
      <w:r w:rsidR="006C7492" w:rsidRPr="00197223">
        <w:rPr>
          <w:sz w:val="20"/>
        </w:rPr>
        <w:t>, Spring 2014</w:t>
      </w:r>
      <w:r w:rsidR="00273569">
        <w:rPr>
          <w:sz w:val="20"/>
        </w:rPr>
        <w:t>, Spring 2015</w:t>
      </w:r>
      <w:r w:rsidR="006C7492" w:rsidRPr="00197223">
        <w:rPr>
          <w:sz w:val="20"/>
        </w:rPr>
        <w:t xml:space="preserve"> </w:t>
      </w:r>
    </w:p>
    <w:p w:rsidR="000902FE" w:rsidRPr="00197223" w:rsidRDefault="000902FE" w:rsidP="006D5938">
      <w:pPr>
        <w:pStyle w:val="ListParagraph"/>
        <w:numPr>
          <w:ilvl w:val="0"/>
          <w:numId w:val="6"/>
        </w:numPr>
        <w:jc w:val="both"/>
        <w:rPr>
          <w:sz w:val="20"/>
        </w:rPr>
      </w:pPr>
      <w:r w:rsidRPr="00197223">
        <w:rPr>
          <w:sz w:val="20"/>
        </w:rPr>
        <w:t>Green Scholar – Research Assistant</w:t>
      </w:r>
    </w:p>
    <w:p w:rsidR="000902FE" w:rsidRPr="00197223" w:rsidRDefault="000902FE" w:rsidP="006D5938">
      <w:pPr>
        <w:pStyle w:val="ListParagraph"/>
        <w:numPr>
          <w:ilvl w:val="0"/>
          <w:numId w:val="6"/>
        </w:numPr>
        <w:jc w:val="both"/>
        <w:rPr>
          <w:sz w:val="20"/>
        </w:rPr>
      </w:pPr>
      <w:r w:rsidRPr="00197223">
        <w:rPr>
          <w:sz w:val="20"/>
        </w:rPr>
        <w:t>Teaching Assistant in Digital Humanities Course</w:t>
      </w:r>
    </w:p>
    <w:p w:rsidR="006C7492" w:rsidRPr="00197223" w:rsidRDefault="006C7492" w:rsidP="006C7492">
      <w:pPr>
        <w:pStyle w:val="ListParagraph"/>
        <w:numPr>
          <w:ilvl w:val="0"/>
          <w:numId w:val="6"/>
        </w:numPr>
        <w:jc w:val="both"/>
        <w:rPr>
          <w:sz w:val="20"/>
        </w:rPr>
      </w:pPr>
      <w:r w:rsidRPr="00197223">
        <w:rPr>
          <w:sz w:val="20"/>
        </w:rPr>
        <w:t xml:space="preserve">Sigma Tau Delta: inducted Fall 2013 </w:t>
      </w:r>
    </w:p>
    <w:p w:rsidR="006C7492" w:rsidRPr="00197223" w:rsidRDefault="006C7492" w:rsidP="006C7492">
      <w:pPr>
        <w:pStyle w:val="ListParagraph"/>
        <w:numPr>
          <w:ilvl w:val="1"/>
          <w:numId w:val="6"/>
        </w:numPr>
        <w:jc w:val="both"/>
        <w:rPr>
          <w:sz w:val="20"/>
        </w:rPr>
      </w:pPr>
      <w:r w:rsidRPr="00197223">
        <w:rPr>
          <w:sz w:val="20"/>
        </w:rPr>
        <w:t>National English Honors Society</w:t>
      </w:r>
    </w:p>
    <w:p w:rsidR="006C7492" w:rsidRPr="00197223" w:rsidRDefault="006C7492" w:rsidP="006C7492">
      <w:pPr>
        <w:pStyle w:val="ListParagraph"/>
        <w:numPr>
          <w:ilvl w:val="1"/>
          <w:numId w:val="6"/>
        </w:numPr>
        <w:jc w:val="both"/>
        <w:rPr>
          <w:sz w:val="20"/>
        </w:rPr>
      </w:pPr>
      <w:r w:rsidRPr="00197223">
        <w:rPr>
          <w:sz w:val="20"/>
        </w:rPr>
        <w:t>Leadership Positions: Secretary (Sp</w:t>
      </w:r>
      <w:r w:rsidR="009177FC" w:rsidRPr="00197223">
        <w:rPr>
          <w:sz w:val="20"/>
        </w:rPr>
        <w:t>ring ‘14), Vice President (’14-‘15</w:t>
      </w:r>
      <w:r w:rsidRPr="00197223">
        <w:rPr>
          <w:sz w:val="20"/>
        </w:rPr>
        <w:t>)</w:t>
      </w:r>
      <w:r w:rsidR="009177FC" w:rsidRPr="00197223">
        <w:rPr>
          <w:sz w:val="20"/>
        </w:rPr>
        <w:t>, President (’15-’16)</w:t>
      </w:r>
    </w:p>
    <w:p w:rsidR="003F33F4" w:rsidRPr="00197223" w:rsidRDefault="006C7492" w:rsidP="006C7492">
      <w:pPr>
        <w:pStyle w:val="ListParagraph"/>
        <w:numPr>
          <w:ilvl w:val="0"/>
          <w:numId w:val="6"/>
        </w:numPr>
        <w:jc w:val="both"/>
        <w:rPr>
          <w:sz w:val="20"/>
        </w:rPr>
      </w:pPr>
      <w:r w:rsidRPr="00197223">
        <w:rPr>
          <w:sz w:val="20"/>
        </w:rPr>
        <w:t xml:space="preserve">Phi Kappa Phi inducted Spring 2014 </w:t>
      </w:r>
    </w:p>
    <w:p w:rsidR="005E4A38" w:rsidRPr="00197223" w:rsidRDefault="009177FC" w:rsidP="005E4A38">
      <w:pPr>
        <w:pStyle w:val="ListParagraph"/>
        <w:numPr>
          <w:ilvl w:val="1"/>
          <w:numId w:val="6"/>
        </w:numPr>
        <w:jc w:val="both"/>
        <w:rPr>
          <w:sz w:val="20"/>
        </w:rPr>
      </w:pPr>
      <w:r w:rsidRPr="00197223">
        <w:rPr>
          <w:sz w:val="20"/>
        </w:rPr>
        <w:t xml:space="preserve">Interdisciplinary </w:t>
      </w:r>
      <w:r w:rsidR="005E4A38" w:rsidRPr="00197223">
        <w:rPr>
          <w:sz w:val="20"/>
        </w:rPr>
        <w:t>Honors Society</w:t>
      </w:r>
    </w:p>
    <w:p w:rsidR="004D1E08" w:rsidRPr="00197223" w:rsidRDefault="009177FC" w:rsidP="006D5938">
      <w:pPr>
        <w:pStyle w:val="ListParagraph"/>
        <w:numPr>
          <w:ilvl w:val="0"/>
          <w:numId w:val="6"/>
        </w:numPr>
        <w:jc w:val="both"/>
        <w:rPr>
          <w:sz w:val="20"/>
        </w:rPr>
      </w:pPr>
      <w:r w:rsidRPr="00197223">
        <w:rPr>
          <w:sz w:val="20"/>
        </w:rPr>
        <w:t>Pi Gamma Mu inducted Fall 2015</w:t>
      </w:r>
    </w:p>
    <w:p w:rsidR="009177FC" w:rsidRPr="00197223" w:rsidRDefault="009177FC" w:rsidP="009177FC">
      <w:pPr>
        <w:pStyle w:val="ListParagraph"/>
        <w:numPr>
          <w:ilvl w:val="1"/>
          <w:numId w:val="6"/>
        </w:numPr>
        <w:jc w:val="both"/>
        <w:rPr>
          <w:sz w:val="20"/>
        </w:rPr>
      </w:pPr>
      <w:r w:rsidRPr="00197223">
        <w:rPr>
          <w:sz w:val="20"/>
        </w:rPr>
        <w:t>Social Sciences Honors Society</w:t>
      </w:r>
    </w:p>
    <w:p w:rsidR="006C7492" w:rsidRPr="00197223" w:rsidRDefault="006C7492" w:rsidP="006D5938">
      <w:pPr>
        <w:pStyle w:val="ListParagraph"/>
        <w:numPr>
          <w:ilvl w:val="0"/>
          <w:numId w:val="6"/>
        </w:numPr>
        <w:jc w:val="both"/>
        <w:rPr>
          <w:sz w:val="20"/>
        </w:rPr>
      </w:pPr>
      <w:r w:rsidRPr="00197223">
        <w:rPr>
          <w:sz w:val="20"/>
        </w:rPr>
        <w:t>Completed History Capstone in Spring 2014</w:t>
      </w:r>
      <w:r w:rsidR="00D84B8E">
        <w:rPr>
          <w:sz w:val="20"/>
        </w:rPr>
        <w:t xml:space="preserve"> and Digital Humanities project</w:t>
      </w:r>
      <w:r w:rsidRPr="00197223">
        <w:rPr>
          <w:sz w:val="20"/>
        </w:rPr>
        <w:t xml:space="preserve">: </w:t>
      </w:r>
      <w:hyperlink r:id="rId13" w:history="1">
        <w:r w:rsidRPr="00197223">
          <w:rPr>
            <w:rStyle w:val="Hyperlink"/>
            <w:sz w:val="20"/>
          </w:rPr>
          <w:t>Restoration of Nell Nelson</w:t>
        </w:r>
      </w:hyperlink>
    </w:p>
    <w:p w:rsidR="0033796A" w:rsidRPr="00197223" w:rsidRDefault="0033796A" w:rsidP="006D5938">
      <w:pPr>
        <w:pStyle w:val="ListParagraph"/>
        <w:numPr>
          <w:ilvl w:val="0"/>
          <w:numId w:val="6"/>
        </w:numPr>
        <w:jc w:val="both"/>
        <w:rPr>
          <w:sz w:val="20"/>
        </w:rPr>
      </w:pPr>
      <w:r w:rsidRPr="00197223">
        <w:rPr>
          <w:sz w:val="20"/>
        </w:rPr>
        <w:t xml:space="preserve">Current GPA = </w:t>
      </w:r>
      <w:r w:rsidR="009177FC" w:rsidRPr="00197223">
        <w:rPr>
          <w:sz w:val="20"/>
        </w:rPr>
        <w:t>~3.8</w:t>
      </w:r>
    </w:p>
    <w:p w:rsidR="006A4778" w:rsidRDefault="006A4778" w:rsidP="006A4778">
      <w:pPr>
        <w:pStyle w:val="Subsection"/>
      </w:pPr>
      <w:r>
        <w:t>Community College of Allegheny County</w:t>
      </w:r>
      <w:r w:rsidR="00E6652D">
        <w:t xml:space="preserve"> – Boyce </w:t>
      </w:r>
    </w:p>
    <w:p w:rsidR="006A4778" w:rsidRDefault="006A4778" w:rsidP="006A4778">
      <w:pPr>
        <w:spacing w:after="0"/>
        <w:jc w:val="both"/>
        <w:rPr>
          <w:rStyle w:val="IntenseEmphasis"/>
        </w:rPr>
      </w:pPr>
      <w:r w:rsidRPr="003F33F4">
        <w:rPr>
          <w:b/>
        </w:rPr>
        <w:t>2009-2011</w:t>
      </w:r>
      <w:r>
        <w:t xml:space="preserve"> </w:t>
      </w:r>
      <w:r>
        <w:tab/>
        <w:t>Associate’s Degree in Liberal Arts and Science</w:t>
      </w:r>
    </w:p>
    <w:p w:rsidR="0033796A" w:rsidRDefault="003F33F4" w:rsidP="0033796A">
      <w:pPr>
        <w:pStyle w:val="ListParagraph"/>
        <w:numPr>
          <w:ilvl w:val="0"/>
          <w:numId w:val="6"/>
        </w:numPr>
        <w:jc w:val="both"/>
      </w:pPr>
      <w:r>
        <w:t>Dean’s list</w:t>
      </w:r>
      <w:r w:rsidR="006C7492">
        <w:t xml:space="preserve"> for three s</w:t>
      </w:r>
      <w:r w:rsidR="0033796A">
        <w:t>emesters</w:t>
      </w:r>
      <w:r w:rsidR="006C7492">
        <w:t>.</w:t>
      </w:r>
    </w:p>
    <w:p w:rsidR="006C7492" w:rsidRDefault="006C7492" w:rsidP="0033796A">
      <w:pPr>
        <w:pStyle w:val="ListParagraph"/>
        <w:numPr>
          <w:ilvl w:val="0"/>
          <w:numId w:val="6"/>
        </w:numPr>
        <w:jc w:val="both"/>
      </w:pPr>
      <w:r>
        <w:t xml:space="preserve">Graduated with a GPA </w:t>
      </w:r>
      <w:r w:rsidR="009177FC">
        <w:t>above 3.5</w:t>
      </w:r>
    </w:p>
    <w:p w:rsidR="006A4778" w:rsidRDefault="006A4778" w:rsidP="006A4778">
      <w:pPr>
        <w:pStyle w:val="Subsection"/>
      </w:pPr>
      <w:r>
        <w:t>Plum Borough High School</w:t>
      </w:r>
    </w:p>
    <w:p w:rsidR="006A4778" w:rsidRDefault="006A4778" w:rsidP="006A4778">
      <w:pPr>
        <w:spacing w:after="0"/>
        <w:jc w:val="both"/>
        <w:rPr>
          <w:rStyle w:val="IntenseEmphasis"/>
        </w:rPr>
      </w:pPr>
      <w:r w:rsidRPr="003F33F4">
        <w:rPr>
          <w:b/>
        </w:rPr>
        <w:t>2004-2009</w:t>
      </w:r>
      <w:r>
        <w:tab/>
        <w:t>Diploma</w:t>
      </w:r>
    </w:p>
    <w:p w:rsidR="006A4778" w:rsidRDefault="003F33F4" w:rsidP="006D5938">
      <w:pPr>
        <w:pStyle w:val="ListParagraph"/>
        <w:numPr>
          <w:ilvl w:val="0"/>
          <w:numId w:val="6"/>
        </w:numPr>
        <w:jc w:val="both"/>
      </w:pPr>
      <w:r>
        <w:t>G</w:t>
      </w:r>
      <w:r w:rsidR="006D5938">
        <w:t xml:space="preserve">raduated with </w:t>
      </w:r>
      <w:r>
        <w:t>H</w:t>
      </w:r>
      <w:r w:rsidR="006D5938">
        <w:t>onors</w:t>
      </w:r>
    </w:p>
    <w:p w:rsidR="006A4778" w:rsidRDefault="003F33F4" w:rsidP="006D5938">
      <w:pPr>
        <w:pStyle w:val="ListParagraph"/>
        <w:numPr>
          <w:ilvl w:val="0"/>
          <w:numId w:val="6"/>
        </w:numPr>
        <w:jc w:val="both"/>
      </w:pPr>
      <w:r>
        <w:t>Participated in Drama Club and N</w:t>
      </w:r>
      <w:r w:rsidR="006D5938">
        <w:t>ewspaper</w:t>
      </w:r>
    </w:p>
    <w:p w:rsidR="006C7492" w:rsidRPr="006C7492" w:rsidRDefault="00E65EB4" w:rsidP="006C7492">
      <w:pPr>
        <w:pStyle w:val="SectionHeading"/>
        <w:rPr>
          <w:b/>
        </w:rPr>
      </w:pPr>
      <w:r>
        <w:rPr>
          <w:b/>
        </w:rPr>
        <w:t>Recent</w:t>
      </w:r>
      <w:r w:rsidR="00800657">
        <w:rPr>
          <w:b/>
        </w:rPr>
        <w:t xml:space="preserve"> Work </w:t>
      </w:r>
      <w:r w:rsidR="004F0020" w:rsidRPr="006A4778">
        <w:rPr>
          <w:b/>
        </w:rPr>
        <w:t>Experience</w:t>
      </w:r>
    </w:p>
    <w:p w:rsidR="006C7492" w:rsidRPr="003F33F4" w:rsidRDefault="006C7492" w:rsidP="006C7492">
      <w:pPr>
        <w:keepNext/>
        <w:keepLines/>
        <w:spacing w:after="0" w:line="240" w:lineRule="auto"/>
        <w:jc w:val="left"/>
        <w:outlineLvl w:val="1"/>
        <w:rPr>
          <w:rFonts w:asciiTheme="majorHAnsi" w:eastAsiaTheme="majorEastAsia" w:hAnsiTheme="majorHAnsi" w:cstheme="majorBidi"/>
          <w:bCs/>
          <w:color w:val="595959" w:themeColor="text1" w:themeTint="A6"/>
          <w:sz w:val="26"/>
          <w:szCs w:val="26"/>
        </w:rPr>
      </w:pPr>
      <w:r>
        <w:rPr>
          <w:rFonts w:eastAsiaTheme="majorEastAsia" w:cstheme="majorBidi"/>
          <w:b/>
          <w:bCs/>
          <w:szCs w:val="26"/>
        </w:rPr>
        <w:t>May, 2014 – Present</w:t>
      </w:r>
      <w:r>
        <w:rPr>
          <w:rFonts w:eastAsiaTheme="majorEastAsia" w:cstheme="majorBidi"/>
          <w:b/>
          <w:bCs/>
          <w:szCs w:val="26"/>
        </w:rPr>
        <w:tab/>
      </w:r>
      <w:r>
        <w:rPr>
          <w:rFonts w:asciiTheme="majorHAnsi" w:eastAsiaTheme="majorEastAsia" w:hAnsiTheme="majorHAnsi" w:cstheme="majorBidi"/>
          <w:bCs/>
          <w:color w:val="595959" w:themeColor="text1" w:themeTint="A6"/>
          <w:szCs w:val="26"/>
        </w:rPr>
        <w:tab/>
      </w:r>
      <w:r>
        <w:rPr>
          <w:rFonts w:asciiTheme="majorHAnsi" w:eastAsiaTheme="majorEastAsia" w:hAnsiTheme="majorHAnsi" w:cstheme="majorBidi"/>
          <w:bCs/>
          <w:color w:val="595959" w:themeColor="text1" w:themeTint="A6"/>
          <w:szCs w:val="26"/>
        </w:rPr>
        <w:tab/>
        <w:t xml:space="preserve">    </w:t>
      </w:r>
      <w:r>
        <w:rPr>
          <w:rFonts w:asciiTheme="majorHAnsi" w:eastAsiaTheme="majorEastAsia" w:hAnsiTheme="majorHAnsi" w:cstheme="majorBidi"/>
          <w:bCs/>
          <w:color w:val="595959" w:themeColor="text1" w:themeTint="A6"/>
          <w:sz w:val="26"/>
          <w:szCs w:val="26"/>
        </w:rPr>
        <w:t>University of Pittsburgh</w:t>
      </w:r>
      <w:r>
        <w:rPr>
          <w:rFonts w:asciiTheme="majorHAnsi" w:eastAsiaTheme="majorEastAsia" w:hAnsiTheme="majorHAnsi" w:cstheme="majorBidi"/>
          <w:bCs/>
          <w:color w:val="595959" w:themeColor="text1" w:themeTint="A6"/>
          <w:sz w:val="26"/>
          <w:szCs w:val="26"/>
        </w:rPr>
        <w:tab/>
      </w:r>
    </w:p>
    <w:p w:rsidR="006C7492" w:rsidRDefault="006C7492" w:rsidP="006C7492">
      <w:pPr>
        <w:spacing w:after="0" w:line="240" w:lineRule="auto"/>
        <w:rPr>
          <w:color w:val="404040" w:themeColor="text1" w:themeTint="BF"/>
          <w:sz w:val="26"/>
          <w:szCs w:val="26"/>
        </w:rPr>
      </w:pPr>
      <w:r>
        <w:rPr>
          <w:color w:val="404040" w:themeColor="text1" w:themeTint="BF"/>
          <w:sz w:val="26"/>
          <w:szCs w:val="26"/>
        </w:rPr>
        <w:t>Greensburg, PA 15601</w:t>
      </w:r>
    </w:p>
    <w:p w:rsidR="005E4A38" w:rsidRPr="003F33F4" w:rsidRDefault="005E4A38" w:rsidP="006C7492">
      <w:pPr>
        <w:spacing w:after="0" w:line="240" w:lineRule="auto"/>
        <w:rPr>
          <w:color w:val="404040" w:themeColor="text1" w:themeTint="BF"/>
          <w:sz w:val="26"/>
          <w:szCs w:val="26"/>
        </w:rPr>
      </w:pPr>
      <w:r>
        <w:rPr>
          <w:color w:val="404040" w:themeColor="text1" w:themeTint="BF"/>
          <w:sz w:val="26"/>
          <w:szCs w:val="26"/>
        </w:rPr>
        <w:t>ebb8@pitt.edu</w:t>
      </w:r>
    </w:p>
    <w:p w:rsidR="00273569" w:rsidRDefault="006C7492" w:rsidP="00273569">
      <w:pPr>
        <w:spacing w:after="0" w:line="240" w:lineRule="auto"/>
        <w:rPr>
          <w:b/>
          <w:bCs/>
          <w:i/>
          <w:iCs/>
        </w:rPr>
      </w:pPr>
      <w:r>
        <w:rPr>
          <w:b/>
          <w:bCs/>
          <w:i/>
          <w:iCs/>
        </w:rPr>
        <w:t xml:space="preserve">Coding and Transcribing on the Digital Mitford Project </w:t>
      </w:r>
    </w:p>
    <w:p w:rsidR="00273569" w:rsidRDefault="006C7492" w:rsidP="00273569">
      <w:pPr>
        <w:spacing w:after="0" w:line="240" w:lineRule="auto"/>
        <w:rPr>
          <w:rFonts w:eastAsiaTheme="majorEastAsia" w:cstheme="majorBidi"/>
          <w:bCs/>
          <w:szCs w:val="26"/>
        </w:rPr>
      </w:pPr>
      <w:r>
        <w:rPr>
          <w:rFonts w:eastAsiaTheme="majorEastAsia" w:cstheme="majorBidi"/>
          <w:bCs/>
          <w:szCs w:val="26"/>
        </w:rPr>
        <w:t xml:space="preserve">Working alongside an international team of digital humanities enthusiasts to digitally restore the writings of Mary Russell Mitford (visit at </w:t>
      </w:r>
      <w:hyperlink r:id="rId14" w:history="1">
        <w:r w:rsidR="00D84B8E" w:rsidRPr="008C2E9C">
          <w:rPr>
            <w:rStyle w:val="Hyperlink"/>
          </w:rPr>
          <w:t>http://digitalmitford.org/</w:t>
        </w:r>
      </w:hyperlink>
      <w:r w:rsidRPr="006C7492">
        <w:rPr>
          <w:rFonts w:eastAsiaTheme="majorEastAsia" w:cstheme="majorBidi"/>
          <w:bCs/>
          <w:szCs w:val="26"/>
        </w:rPr>
        <w:t>)</w:t>
      </w:r>
      <w:r>
        <w:rPr>
          <w:rFonts w:eastAsiaTheme="majorEastAsia" w:cstheme="majorBidi"/>
          <w:bCs/>
          <w:szCs w:val="26"/>
        </w:rPr>
        <w:t xml:space="preserve">. Work assigned and mentored by Dr. </w:t>
      </w:r>
      <w:proofErr w:type="spellStart"/>
      <w:r>
        <w:rPr>
          <w:rFonts w:eastAsiaTheme="majorEastAsia" w:cstheme="majorBidi"/>
          <w:bCs/>
          <w:szCs w:val="26"/>
        </w:rPr>
        <w:t>Beshero-Bondar</w:t>
      </w:r>
      <w:proofErr w:type="spellEnd"/>
      <w:r>
        <w:rPr>
          <w:rFonts w:eastAsiaTheme="majorEastAsia" w:cstheme="majorBidi"/>
          <w:bCs/>
          <w:szCs w:val="26"/>
        </w:rPr>
        <w:t>.</w:t>
      </w:r>
      <w:r w:rsidR="00273569">
        <w:rPr>
          <w:rFonts w:eastAsiaTheme="majorEastAsia" w:cstheme="majorBidi"/>
          <w:bCs/>
          <w:szCs w:val="26"/>
        </w:rPr>
        <w:t xml:space="preserve"> </w:t>
      </w:r>
    </w:p>
    <w:p w:rsidR="00273569" w:rsidRDefault="00273569" w:rsidP="00273569">
      <w:pPr>
        <w:spacing w:after="0" w:line="240" w:lineRule="auto"/>
        <w:rPr>
          <w:rFonts w:eastAsiaTheme="majorEastAsia" w:cstheme="majorBidi"/>
          <w:bCs/>
          <w:szCs w:val="26"/>
        </w:rPr>
      </w:pPr>
    </w:p>
    <w:p w:rsidR="00273569" w:rsidRPr="00273569" w:rsidRDefault="00273569" w:rsidP="00273569">
      <w:pPr>
        <w:spacing w:after="0" w:line="240" w:lineRule="auto"/>
        <w:rPr>
          <w:rFonts w:eastAsiaTheme="majorEastAsia" w:cstheme="majorBidi"/>
          <w:bCs/>
          <w:szCs w:val="26"/>
        </w:rPr>
      </w:pPr>
      <w:bookmarkStart w:id="0" w:name="_GoBack"/>
      <w:bookmarkEnd w:id="0"/>
    </w:p>
    <w:p w:rsidR="009177FC" w:rsidRDefault="009177FC" w:rsidP="009177FC">
      <w:pPr>
        <w:pStyle w:val="Subsection"/>
        <w:jc w:val="both"/>
      </w:pPr>
      <w:r w:rsidRPr="00E65EB4">
        <w:rPr>
          <w:rFonts w:asciiTheme="minorHAnsi" w:hAnsiTheme="minorHAnsi"/>
          <w:b/>
          <w:color w:val="auto"/>
          <w:sz w:val="22"/>
        </w:rPr>
        <w:lastRenderedPageBreak/>
        <w:t>2010 – Present</w:t>
      </w:r>
      <w:r w:rsidRPr="006D5938">
        <w:rPr>
          <w:color w:val="auto"/>
          <w:sz w:val="22"/>
        </w:rPr>
        <w:t xml:space="preserve"> 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t xml:space="preserve">James and Anastasia Heath </w:t>
      </w:r>
    </w:p>
    <w:p w:rsidR="009177FC" w:rsidRDefault="009177FC" w:rsidP="009177F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Plum, PA 15239</w:t>
      </w:r>
      <w:r w:rsidRPr="006D5938">
        <w:rPr>
          <w:sz w:val="26"/>
          <w:szCs w:val="26"/>
        </w:rPr>
        <w:br/>
      </w:r>
      <w:r>
        <w:rPr>
          <w:sz w:val="26"/>
          <w:szCs w:val="26"/>
        </w:rPr>
        <w:t>(412) 795-7977</w:t>
      </w:r>
    </w:p>
    <w:p w:rsidR="009177FC" w:rsidRDefault="009177FC" w:rsidP="009177FC">
      <w:pPr>
        <w:pStyle w:val="SubsectionDate"/>
        <w:spacing w:line="240" w:lineRule="auto"/>
        <w:rPr>
          <w:rStyle w:val="IntenseEmphasis"/>
          <w:b/>
          <w:bCs/>
          <w:i/>
          <w:iCs/>
        </w:rPr>
      </w:pPr>
      <w:r>
        <w:rPr>
          <w:rStyle w:val="IntenseEmphasis"/>
          <w:b/>
          <w:bCs/>
          <w:i/>
          <w:iCs/>
        </w:rPr>
        <w:t>Childcare Provider – Three days a week.</w:t>
      </w:r>
    </w:p>
    <w:p w:rsidR="009177FC" w:rsidRDefault="009177FC" w:rsidP="009177FC">
      <w:pPr>
        <w:pStyle w:val="SubsectionDate"/>
        <w:spacing w:line="240" w:lineRule="auto"/>
        <w:rPr>
          <w:rStyle w:val="Emphasis"/>
          <w:i w:val="0"/>
        </w:rPr>
      </w:pPr>
      <w:r>
        <w:rPr>
          <w:rStyle w:val="Emphasis"/>
          <w:i w:val="0"/>
        </w:rPr>
        <w:t>Supervision of 2 boys: ages 9 and 12</w:t>
      </w:r>
    </w:p>
    <w:p w:rsidR="00D84B8E" w:rsidRDefault="00D84B8E" w:rsidP="009177FC">
      <w:pPr>
        <w:pStyle w:val="SubsectionDate"/>
        <w:spacing w:line="240" w:lineRule="auto"/>
        <w:rPr>
          <w:rStyle w:val="Emphasis"/>
          <w:i w:val="0"/>
        </w:rPr>
      </w:pPr>
    </w:p>
    <w:p w:rsidR="00800657" w:rsidRDefault="00D84B8E" w:rsidP="00800657">
      <w:pPr>
        <w:pStyle w:val="Subsection"/>
        <w:jc w:val="left"/>
      </w:pPr>
      <w:r>
        <w:rPr>
          <w:rFonts w:asciiTheme="minorHAnsi" w:hAnsiTheme="minorHAnsi"/>
          <w:b/>
          <w:color w:val="auto"/>
          <w:sz w:val="22"/>
        </w:rPr>
        <w:t>2013 – 2014</w:t>
      </w:r>
      <w:r w:rsidR="00800657" w:rsidRPr="006D5938">
        <w:rPr>
          <w:color w:val="auto"/>
          <w:sz w:val="22"/>
        </w:rPr>
        <w:t xml:space="preserve"> </w:t>
      </w:r>
      <w:r w:rsidR="00CB1CE8">
        <w:rPr>
          <w:sz w:val="22"/>
        </w:rPr>
        <w:tab/>
      </w:r>
      <w:r w:rsidR="00CB1CE8">
        <w:rPr>
          <w:sz w:val="22"/>
        </w:rPr>
        <w:tab/>
      </w:r>
      <w:r w:rsidR="00CB1CE8">
        <w:rPr>
          <w:sz w:val="22"/>
        </w:rPr>
        <w:tab/>
      </w:r>
      <w:r w:rsidR="00CB1CE8">
        <w:rPr>
          <w:sz w:val="22"/>
        </w:rPr>
        <w:tab/>
      </w:r>
      <w:r w:rsidR="00E65EB4">
        <w:t>Casso</w:t>
      </w:r>
      <w:r w:rsidR="00800657">
        <w:t>ndra</w:t>
      </w:r>
      <w:r w:rsidR="00143AEB">
        <w:t xml:space="preserve"> and K</w:t>
      </w:r>
      <w:r w:rsidR="00CB1CE8">
        <w:t>arl</w:t>
      </w:r>
      <w:r w:rsidR="00800657">
        <w:t xml:space="preserve"> Wimmer</w:t>
      </w:r>
    </w:p>
    <w:p w:rsidR="00800657" w:rsidRDefault="00800657" w:rsidP="00800657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Penn Hills, PA 15235</w:t>
      </w:r>
      <w:r w:rsidRPr="006D5938">
        <w:rPr>
          <w:sz w:val="26"/>
          <w:szCs w:val="26"/>
        </w:rPr>
        <w:br/>
      </w:r>
      <w:r>
        <w:rPr>
          <w:sz w:val="26"/>
          <w:szCs w:val="26"/>
        </w:rPr>
        <w:t>(412) 805-2731</w:t>
      </w:r>
    </w:p>
    <w:p w:rsidR="00800657" w:rsidRDefault="00800657" w:rsidP="00800657">
      <w:pPr>
        <w:pStyle w:val="SubsectionDate"/>
        <w:spacing w:line="240" w:lineRule="auto"/>
        <w:rPr>
          <w:rStyle w:val="IntenseEmphasis"/>
          <w:b/>
          <w:bCs/>
          <w:i/>
          <w:iCs/>
        </w:rPr>
      </w:pPr>
      <w:r>
        <w:rPr>
          <w:rStyle w:val="IntenseEmphasis"/>
          <w:b/>
          <w:bCs/>
          <w:i/>
          <w:iCs/>
        </w:rPr>
        <w:t>Childcare Provider</w:t>
      </w:r>
      <w:r w:rsidR="00605741">
        <w:rPr>
          <w:rStyle w:val="IntenseEmphasis"/>
          <w:b/>
          <w:bCs/>
          <w:i/>
          <w:iCs/>
        </w:rPr>
        <w:t xml:space="preserve"> – Two to three days a week.</w:t>
      </w:r>
    </w:p>
    <w:p w:rsidR="00800657" w:rsidRDefault="00800657" w:rsidP="00800657">
      <w:pPr>
        <w:pStyle w:val="SubsectionDate"/>
        <w:spacing w:line="240" w:lineRule="auto"/>
        <w:rPr>
          <w:rStyle w:val="IntenseEmphasis"/>
          <w:bCs/>
          <w:iCs/>
        </w:rPr>
      </w:pPr>
      <w:r w:rsidRPr="00800657">
        <w:rPr>
          <w:rStyle w:val="IntenseEmphasis"/>
          <w:bCs/>
          <w:iCs/>
        </w:rPr>
        <w:t>Supervision</w:t>
      </w:r>
      <w:r w:rsidR="005E4A38">
        <w:rPr>
          <w:rStyle w:val="IntenseEmphasis"/>
          <w:bCs/>
          <w:iCs/>
        </w:rPr>
        <w:t xml:space="preserve"> of 2 boys: ages 8 &amp; 6 and 1 girl: age 4</w:t>
      </w:r>
    </w:p>
    <w:p w:rsidR="00E65EB4" w:rsidRDefault="00E65EB4" w:rsidP="00E65EB4">
      <w:pPr>
        <w:pStyle w:val="SubsectionDate"/>
        <w:spacing w:line="240" w:lineRule="auto"/>
        <w:jc w:val="both"/>
        <w:rPr>
          <w:rStyle w:val="IntenseEmphasis"/>
          <w:bCs/>
          <w:iCs/>
        </w:rPr>
      </w:pPr>
    </w:p>
    <w:p w:rsidR="00E65EB4" w:rsidRPr="00E65EB4" w:rsidRDefault="009177FC" w:rsidP="00E65EB4">
      <w:pPr>
        <w:pStyle w:val="Subsection"/>
        <w:jc w:val="left"/>
      </w:pPr>
      <w:r>
        <w:rPr>
          <w:rStyle w:val="Emphasis"/>
          <w:rFonts w:asciiTheme="minorHAnsi" w:hAnsiTheme="minorHAnsi"/>
          <w:b/>
          <w:i w:val="0"/>
          <w:sz w:val="22"/>
          <w:szCs w:val="22"/>
        </w:rPr>
        <w:t>2013 – 2014</w:t>
      </w:r>
      <w:r w:rsidR="00E65EB4">
        <w:rPr>
          <w:rStyle w:val="Emphasis"/>
          <w:i w:val="0"/>
        </w:rPr>
        <w:tab/>
      </w:r>
      <w:r w:rsidR="00E65EB4">
        <w:rPr>
          <w:rStyle w:val="Emphasis"/>
          <w:i w:val="0"/>
        </w:rPr>
        <w:tab/>
      </w:r>
      <w:r w:rsidR="00E65EB4">
        <w:rPr>
          <w:rStyle w:val="Emphasis"/>
          <w:i w:val="0"/>
        </w:rPr>
        <w:tab/>
      </w:r>
      <w:r w:rsidR="00CB1CE8">
        <w:rPr>
          <w:rStyle w:val="Emphasis"/>
          <w:i w:val="0"/>
        </w:rPr>
        <w:tab/>
        <w:t xml:space="preserve">      </w:t>
      </w:r>
      <w:proofErr w:type="spellStart"/>
      <w:r w:rsidR="00E65EB4">
        <w:t>Sawan</w:t>
      </w:r>
      <w:proofErr w:type="spellEnd"/>
      <w:r w:rsidR="00E65EB4">
        <w:t xml:space="preserve"> </w:t>
      </w:r>
      <w:r w:rsidR="00CB1CE8">
        <w:t xml:space="preserve">and </w:t>
      </w:r>
      <w:proofErr w:type="spellStart"/>
      <w:r w:rsidR="00CB1CE8">
        <w:t>Vesco</w:t>
      </w:r>
      <w:proofErr w:type="spellEnd"/>
      <w:r w:rsidR="00CB1CE8">
        <w:t xml:space="preserve"> </w:t>
      </w:r>
      <w:r w:rsidR="00E65EB4">
        <w:t>M.</w:t>
      </w:r>
    </w:p>
    <w:p w:rsidR="00E65EB4" w:rsidRPr="00E65EB4" w:rsidRDefault="00E65EB4" w:rsidP="00E65EB4">
      <w:pPr>
        <w:spacing w:after="0" w:line="240" w:lineRule="auto"/>
        <w:rPr>
          <w:color w:val="404040" w:themeColor="text1" w:themeTint="BF"/>
          <w:sz w:val="26"/>
          <w:szCs w:val="26"/>
        </w:rPr>
      </w:pPr>
      <w:r>
        <w:rPr>
          <w:color w:val="404040" w:themeColor="text1" w:themeTint="BF"/>
          <w:sz w:val="26"/>
          <w:szCs w:val="26"/>
        </w:rPr>
        <w:t>Monroeville, PA 15146</w:t>
      </w:r>
      <w:r w:rsidRPr="00E65EB4">
        <w:rPr>
          <w:color w:val="404040" w:themeColor="text1" w:themeTint="BF"/>
          <w:sz w:val="26"/>
          <w:szCs w:val="26"/>
        </w:rPr>
        <w:br/>
      </w:r>
      <w:r>
        <w:rPr>
          <w:color w:val="404040" w:themeColor="text1" w:themeTint="BF"/>
          <w:sz w:val="26"/>
          <w:szCs w:val="26"/>
        </w:rPr>
        <w:t>(216) 533-8097</w:t>
      </w:r>
    </w:p>
    <w:p w:rsidR="00E65EB4" w:rsidRPr="00E65EB4" w:rsidRDefault="00E65EB4" w:rsidP="00E65EB4">
      <w:pPr>
        <w:spacing w:after="0" w:line="240" w:lineRule="auto"/>
        <w:rPr>
          <w:b/>
          <w:bCs/>
          <w:i/>
          <w:iCs/>
        </w:rPr>
      </w:pPr>
      <w:r w:rsidRPr="00E65EB4">
        <w:rPr>
          <w:b/>
          <w:bCs/>
          <w:i/>
          <w:iCs/>
        </w:rPr>
        <w:t>Childcare Provider</w:t>
      </w:r>
      <w:r w:rsidR="00605741">
        <w:rPr>
          <w:b/>
          <w:bCs/>
          <w:i/>
          <w:iCs/>
        </w:rPr>
        <w:t xml:space="preserve"> - Occasional</w:t>
      </w:r>
    </w:p>
    <w:p w:rsidR="00E65EB4" w:rsidRDefault="00E65EB4" w:rsidP="00E65EB4">
      <w:pPr>
        <w:spacing w:after="0" w:line="240" w:lineRule="auto"/>
        <w:rPr>
          <w:bCs/>
          <w:iCs/>
        </w:rPr>
      </w:pPr>
      <w:r w:rsidRPr="00E65EB4">
        <w:rPr>
          <w:bCs/>
          <w:iCs/>
        </w:rPr>
        <w:t xml:space="preserve">Supervision of </w:t>
      </w:r>
      <w:r w:rsidR="005E4A38">
        <w:rPr>
          <w:bCs/>
          <w:iCs/>
        </w:rPr>
        <w:t>1 boy: age 11 and 1 girl: age 4</w:t>
      </w:r>
    </w:p>
    <w:p w:rsidR="00E65EB4" w:rsidRDefault="00E65EB4" w:rsidP="00E65EB4">
      <w:pPr>
        <w:spacing w:after="0" w:line="240" w:lineRule="auto"/>
        <w:rPr>
          <w:bCs/>
          <w:iCs/>
        </w:rPr>
      </w:pPr>
    </w:p>
    <w:p w:rsidR="006C7492" w:rsidRPr="003F33F4" w:rsidRDefault="006C7492" w:rsidP="006C7492">
      <w:pPr>
        <w:keepNext/>
        <w:keepLines/>
        <w:spacing w:after="0" w:line="240" w:lineRule="auto"/>
        <w:jc w:val="left"/>
        <w:outlineLvl w:val="1"/>
        <w:rPr>
          <w:rFonts w:asciiTheme="majorHAnsi" w:eastAsiaTheme="majorEastAsia" w:hAnsiTheme="majorHAnsi" w:cstheme="majorBidi"/>
          <w:bCs/>
          <w:color w:val="595959" w:themeColor="text1" w:themeTint="A6"/>
          <w:sz w:val="26"/>
          <w:szCs w:val="26"/>
        </w:rPr>
      </w:pPr>
      <w:r>
        <w:rPr>
          <w:rFonts w:eastAsiaTheme="majorEastAsia" w:cstheme="majorBidi"/>
          <w:b/>
          <w:bCs/>
          <w:szCs w:val="26"/>
        </w:rPr>
        <w:t>August, 2013 – February, 2014</w:t>
      </w:r>
      <w:r>
        <w:rPr>
          <w:rFonts w:asciiTheme="majorHAnsi" w:eastAsiaTheme="majorEastAsia" w:hAnsiTheme="majorHAnsi" w:cstheme="majorBidi"/>
          <w:bCs/>
          <w:color w:val="595959" w:themeColor="text1" w:themeTint="A6"/>
          <w:szCs w:val="26"/>
        </w:rPr>
        <w:tab/>
      </w:r>
      <w:r>
        <w:rPr>
          <w:rFonts w:asciiTheme="majorHAnsi" w:eastAsiaTheme="majorEastAsia" w:hAnsiTheme="majorHAnsi" w:cstheme="majorBidi"/>
          <w:bCs/>
          <w:color w:val="595959" w:themeColor="text1" w:themeTint="A6"/>
          <w:szCs w:val="26"/>
        </w:rPr>
        <w:tab/>
        <w:t xml:space="preserve"> </w:t>
      </w:r>
      <w:r w:rsidRPr="003F33F4">
        <w:rPr>
          <w:rFonts w:asciiTheme="majorHAnsi" w:eastAsiaTheme="majorEastAsia" w:hAnsiTheme="majorHAnsi" w:cstheme="majorBidi"/>
          <w:bCs/>
          <w:color w:val="595959" w:themeColor="text1" w:themeTint="A6"/>
          <w:sz w:val="26"/>
          <w:szCs w:val="26"/>
        </w:rPr>
        <w:t>Faith Communi</w:t>
      </w:r>
      <w:r>
        <w:rPr>
          <w:rFonts w:asciiTheme="majorHAnsi" w:eastAsiaTheme="majorEastAsia" w:hAnsiTheme="majorHAnsi" w:cstheme="majorBidi"/>
          <w:bCs/>
          <w:color w:val="595959" w:themeColor="text1" w:themeTint="A6"/>
          <w:sz w:val="26"/>
          <w:szCs w:val="26"/>
        </w:rPr>
        <w:t>ty Church</w:t>
      </w:r>
    </w:p>
    <w:p w:rsidR="006C7492" w:rsidRPr="003F33F4" w:rsidRDefault="006C7492" w:rsidP="006C7492">
      <w:pPr>
        <w:spacing w:after="0" w:line="240" w:lineRule="auto"/>
        <w:rPr>
          <w:color w:val="404040" w:themeColor="text1" w:themeTint="BF"/>
          <w:sz w:val="26"/>
          <w:szCs w:val="26"/>
        </w:rPr>
      </w:pPr>
      <w:r>
        <w:rPr>
          <w:color w:val="404040" w:themeColor="text1" w:themeTint="BF"/>
          <w:sz w:val="26"/>
          <w:szCs w:val="26"/>
        </w:rPr>
        <w:t>Penn Hills, PA 15235</w:t>
      </w:r>
    </w:p>
    <w:p w:rsidR="006C7492" w:rsidRPr="003F33F4" w:rsidRDefault="006C7492" w:rsidP="006C7492">
      <w:pPr>
        <w:spacing w:after="0" w:line="240" w:lineRule="auto"/>
        <w:rPr>
          <w:b/>
          <w:bCs/>
          <w:i/>
          <w:iCs/>
        </w:rPr>
      </w:pPr>
      <w:r>
        <w:rPr>
          <w:b/>
          <w:bCs/>
          <w:i/>
          <w:iCs/>
        </w:rPr>
        <w:t xml:space="preserve">Nursery </w:t>
      </w:r>
      <w:r w:rsidRPr="003F33F4">
        <w:rPr>
          <w:b/>
          <w:bCs/>
          <w:i/>
          <w:iCs/>
        </w:rPr>
        <w:t>Childcare Provider</w:t>
      </w:r>
    </w:p>
    <w:p w:rsidR="006C7492" w:rsidRPr="00C708BB" w:rsidRDefault="006C7492" w:rsidP="00C708BB">
      <w:pPr>
        <w:spacing w:after="0" w:line="240" w:lineRule="auto"/>
        <w:rPr>
          <w:bCs/>
          <w:iCs/>
        </w:rPr>
      </w:pPr>
      <w:r w:rsidRPr="003F33F4">
        <w:rPr>
          <w:bCs/>
          <w:iCs/>
        </w:rPr>
        <w:t xml:space="preserve">Supervision of </w:t>
      </w:r>
      <w:r>
        <w:rPr>
          <w:bCs/>
          <w:iCs/>
        </w:rPr>
        <w:t>nursery class consisting of 6-8 children: ages 0-5 years</w:t>
      </w:r>
    </w:p>
    <w:p w:rsidR="00E65EB4" w:rsidRDefault="00E65EB4" w:rsidP="00E65EB4">
      <w:pPr>
        <w:pStyle w:val="SubsectionDate"/>
        <w:spacing w:line="240" w:lineRule="auto"/>
        <w:jc w:val="both"/>
        <w:rPr>
          <w:rStyle w:val="Emphasis"/>
          <w:i w:val="0"/>
        </w:rPr>
      </w:pPr>
    </w:p>
    <w:p w:rsidR="00E65EB4" w:rsidRPr="00E65EB4" w:rsidRDefault="00E65EB4" w:rsidP="00E65EB4">
      <w:pPr>
        <w:pStyle w:val="Subsection"/>
        <w:jc w:val="both"/>
        <w:rPr>
          <w:sz w:val="22"/>
        </w:rPr>
      </w:pPr>
      <w:r>
        <w:rPr>
          <w:rFonts w:asciiTheme="minorHAnsi" w:hAnsiTheme="minorHAnsi"/>
          <w:b/>
          <w:color w:val="auto"/>
          <w:sz w:val="22"/>
        </w:rPr>
        <w:t>Nov. 8, 2010 – Feb.</w:t>
      </w:r>
      <w:r w:rsidR="00940106">
        <w:rPr>
          <w:rFonts w:asciiTheme="minorHAnsi" w:hAnsiTheme="minorHAnsi"/>
          <w:b/>
          <w:color w:val="auto"/>
          <w:sz w:val="22"/>
        </w:rPr>
        <w:t xml:space="preserve"> 9,</w:t>
      </w:r>
      <w:r>
        <w:rPr>
          <w:rFonts w:asciiTheme="minorHAnsi" w:hAnsiTheme="minorHAnsi"/>
          <w:b/>
          <w:color w:val="auto"/>
          <w:sz w:val="22"/>
        </w:rPr>
        <w:t xml:space="preserve"> </w:t>
      </w:r>
      <w:r w:rsidRPr="00E65EB4">
        <w:rPr>
          <w:rFonts w:asciiTheme="minorHAnsi" w:hAnsiTheme="minorHAnsi"/>
          <w:b/>
          <w:color w:val="auto"/>
          <w:sz w:val="22"/>
        </w:rPr>
        <w:t>2013</w:t>
      </w:r>
      <w:r w:rsidRPr="006D5938">
        <w:rPr>
          <w:color w:val="auto"/>
          <w:sz w:val="22"/>
        </w:rPr>
        <w:t xml:space="preserve"> </w:t>
      </w:r>
      <w:r>
        <w:rPr>
          <w:sz w:val="22"/>
        </w:rPr>
        <w:tab/>
      </w:r>
      <w:r>
        <w:rPr>
          <w:sz w:val="22"/>
        </w:rPr>
        <w:tab/>
      </w:r>
      <w:r>
        <w:t>Kohl’s Department Store</w:t>
      </w:r>
      <w:r>
        <w:rPr>
          <w:color w:val="6F6F74" w:themeColor="accent1"/>
          <w:sz w:val="16"/>
        </w:rPr>
        <w:t xml:space="preserve"> (0289)</w:t>
      </w:r>
    </w:p>
    <w:p w:rsidR="00E65EB4" w:rsidRDefault="00E65EB4" w:rsidP="00E65EB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3624 William Penn Highway </w:t>
      </w:r>
      <w:r w:rsidRPr="006D5938">
        <w:rPr>
          <w:sz w:val="26"/>
          <w:szCs w:val="26"/>
        </w:rPr>
        <w:t>Monroeville, PA 15146</w:t>
      </w:r>
      <w:r w:rsidRPr="006D5938">
        <w:rPr>
          <w:sz w:val="26"/>
          <w:szCs w:val="26"/>
        </w:rPr>
        <w:br/>
        <w:t>(412) 380-5280</w:t>
      </w:r>
    </w:p>
    <w:p w:rsidR="00E65EB4" w:rsidRDefault="00E65EB4" w:rsidP="00E65EB4">
      <w:pPr>
        <w:pStyle w:val="SubsectionDate"/>
        <w:spacing w:line="240" w:lineRule="auto"/>
        <w:rPr>
          <w:rStyle w:val="Emphasis"/>
          <w:i w:val="0"/>
        </w:rPr>
      </w:pPr>
      <w:r>
        <w:rPr>
          <w:rStyle w:val="IntenseEmphasis"/>
          <w:b/>
          <w:bCs/>
          <w:i/>
          <w:iCs/>
        </w:rPr>
        <w:t>POS Specialist and Orientation Facilitator</w:t>
      </w:r>
      <w:r>
        <w:rPr>
          <w:rStyle w:val="IntenseEmphasis"/>
        </w:rPr>
        <w:tab/>
      </w:r>
    </w:p>
    <w:p w:rsidR="00CB1CE8" w:rsidRDefault="00C708BB" w:rsidP="00E65EB4">
      <w:pPr>
        <w:spacing w:after="0" w:line="240" w:lineRule="auto"/>
      </w:pPr>
      <w:r>
        <w:t>Operated</w:t>
      </w:r>
      <w:r w:rsidR="00E65EB4">
        <w:t xml:space="preserve"> POS register</w:t>
      </w:r>
      <w:r>
        <w:t>. Supervised</w:t>
      </w:r>
      <w:r w:rsidR="00E65EB4">
        <w:t xml:space="preserve"> POS personnel</w:t>
      </w:r>
      <w:r>
        <w:t xml:space="preserve">. Worked in </w:t>
      </w:r>
      <w:r w:rsidR="00E65EB4">
        <w:t>Customer Service</w:t>
      </w:r>
      <w:r>
        <w:t>. Administered</w:t>
      </w:r>
      <w:r w:rsidR="00E65EB4">
        <w:t xml:space="preserve"> Orientation Classes</w:t>
      </w:r>
      <w:r>
        <w:t>.</w:t>
      </w:r>
    </w:p>
    <w:p w:rsidR="00197223" w:rsidRDefault="00197223" w:rsidP="00CB1CE8">
      <w:pPr>
        <w:pStyle w:val="SectionHeading"/>
        <w:rPr>
          <w:b/>
        </w:rPr>
      </w:pPr>
    </w:p>
    <w:p w:rsidR="00CB1CE8" w:rsidRDefault="00CB1CE8" w:rsidP="00CB1CE8">
      <w:pPr>
        <w:pStyle w:val="SectionHeading"/>
        <w:rPr>
          <w:b/>
        </w:rPr>
      </w:pPr>
      <w:r>
        <w:rPr>
          <w:b/>
        </w:rPr>
        <w:t>REFERENCES</w:t>
      </w:r>
    </w:p>
    <w:p w:rsidR="00D2354F" w:rsidRDefault="00D2354F" w:rsidP="006D5938">
      <w:pPr>
        <w:spacing w:after="0" w:line="240" w:lineRule="auto"/>
      </w:pPr>
    </w:p>
    <w:p w:rsidR="00276792" w:rsidRDefault="00CB1CE8" w:rsidP="00CB1CE8">
      <w:pPr>
        <w:pStyle w:val="ListParagraph"/>
        <w:numPr>
          <w:ilvl w:val="0"/>
          <w:numId w:val="5"/>
        </w:numPr>
        <w:ind w:left="180" w:hanging="144"/>
        <w:jc w:val="left"/>
      </w:pPr>
      <w:r>
        <w:t>Lisa Amato</w:t>
      </w:r>
      <w:r>
        <w:tab/>
      </w:r>
      <w:r>
        <w:tab/>
        <w:t>(Family Friend)</w:t>
      </w:r>
      <w:r>
        <w:tab/>
      </w:r>
      <w:r>
        <w:tab/>
        <w:t xml:space="preserve"> </w:t>
      </w:r>
      <w:r>
        <w:tab/>
      </w:r>
      <w:r>
        <w:tab/>
      </w:r>
      <w:r>
        <w:tab/>
      </w:r>
      <w:r>
        <w:tab/>
        <w:t>412-848-5002</w:t>
      </w:r>
    </w:p>
    <w:p w:rsidR="00CB1CE8" w:rsidRDefault="00CB1CE8" w:rsidP="00CB1CE8">
      <w:pPr>
        <w:pStyle w:val="ListParagraph"/>
        <w:numPr>
          <w:ilvl w:val="0"/>
          <w:numId w:val="5"/>
        </w:numPr>
        <w:ind w:left="180" w:hanging="144"/>
        <w:jc w:val="left"/>
      </w:pPr>
      <w:r>
        <w:t>Mary Brown</w:t>
      </w:r>
      <w:r>
        <w:tab/>
      </w:r>
      <w:r>
        <w:tab/>
        <w:t>(</w:t>
      </w:r>
      <w:r w:rsidR="0033796A">
        <w:t xml:space="preserve">Therapist of a child under my </w:t>
      </w:r>
      <w:r>
        <w:t>care)</w:t>
      </w:r>
      <w:r>
        <w:tab/>
      </w:r>
      <w:r>
        <w:tab/>
      </w:r>
      <w:r w:rsidR="0033796A">
        <w:tab/>
      </w:r>
      <w:r>
        <w:t>412-537-9932</w:t>
      </w:r>
    </w:p>
    <w:p w:rsidR="00CB1CE8" w:rsidRDefault="00605741" w:rsidP="00CB1CE8">
      <w:pPr>
        <w:pStyle w:val="ListParagraph"/>
        <w:numPr>
          <w:ilvl w:val="0"/>
          <w:numId w:val="5"/>
        </w:numPr>
        <w:ind w:left="180" w:hanging="144"/>
        <w:jc w:val="left"/>
      </w:pPr>
      <w:r>
        <w:t>Danielle Tillery</w:t>
      </w:r>
      <w:r>
        <w:tab/>
      </w:r>
      <w:r>
        <w:tab/>
        <w:t>(Manager while working at Wendy’s in 2007</w:t>
      </w:r>
      <w:r w:rsidR="00CB1CE8">
        <w:t>)</w:t>
      </w:r>
      <w:r w:rsidR="00CB1CE8">
        <w:tab/>
      </w:r>
      <w:r w:rsidR="00CB1CE8">
        <w:tab/>
        <w:t>412-759-4402</w:t>
      </w:r>
    </w:p>
    <w:p w:rsidR="00CB1CE8" w:rsidRDefault="00CB1CE8" w:rsidP="00CB1CE8">
      <w:pPr>
        <w:pStyle w:val="ListParagraph"/>
        <w:numPr>
          <w:ilvl w:val="0"/>
          <w:numId w:val="5"/>
        </w:numPr>
        <w:ind w:left="180" w:hanging="144"/>
        <w:jc w:val="left"/>
      </w:pPr>
      <w:r>
        <w:t>Darlene Mackey</w:t>
      </w:r>
      <w:r>
        <w:tab/>
        <w:t>(Fellow Employee at Kohl’s)</w:t>
      </w:r>
      <w:r>
        <w:tab/>
      </w:r>
      <w:r>
        <w:tab/>
      </w:r>
      <w:r>
        <w:tab/>
      </w:r>
      <w:r>
        <w:tab/>
        <w:t>412-508-9119</w:t>
      </w:r>
    </w:p>
    <w:p w:rsidR="004D1E08" w:rsidRDefault="004D1E08" w:rsidP="00CB1CE8">
      <w:pPr>
        <w:pStyle w:val="ListParagraph"/>
        <w:numPr>
          <w:ilvl w:val="0"/>
          <w:numId w:val="5"/>
        </w:numPr>
        <w:ind w:left="180" w:hanging="144"/>
        <w:jc w:val="left"/>
      </w:pPr>
      <w:r>
        <w:t>Dave Moore</w:t>
      </w:r>
      <w:r>
        <w:tab/>
      </w:r>
      <w:r>
        <w:tab/>
        <w:t>(Pastor at Faith Community Church)</w:t>
      </w:r>
      <w:r w:rsidR="00D84B8E">
        <w:tab/>
      </w:r>
      <w:r w:rsidR="00D84B8E">
        <w:tab/>
      </w:r>
      <w:r>
        <w:tab/>
        <w:t>412-271-9280</w:t>
      </w:r>
    </w:p>
    <w:p w:rsidR="00CB1CE8" w:rsidRDefault="00CB1CE8" w:rsidP="00CB1CE8">
      <w:pPr>
        <w:pStyle w:val="ListParagraph"/>
        <w:ind w:left="180" w:firstLine="0"/>
        <w:jc w:val="left"/>
      </w:pPr>
    </w:p>
    <w:sectPr w:rsidR="00CB1CE8">
      <w:headerReference w:type="default" r:id="rId15"/>
      <w:footerReference w:type="default" r:id="rId16"/>
      <w:pgSz w:w="12240" w:h="15840"/>
      <w:pgMar w:top="1080" w:right="1080" w:bottom="108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5640" w:rsidRDefault="00D25640">
      <w:pPr>
        <w:spacing w:after="0" w:line="240" w:lineRule="auto"/>
      </w:pPr>
      <w:r>
        <w:separator/>
      </w:r>
    </w:p>
  </w:endnote>
  <w:endnote w:type="continuationSeparator" w:id="0">
    <w:p w:rsidR="00D25640" w:rsidRDefault="00D256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6792" w:rsidRDefault="004F0020">
    <w:pPr>
      <w:rPr>
        <w:sz w:val="20"/>
      </w:rPr>
    </w:pPr>
    <w:r>
      <w:rPr>
        <w:sz w:val="20"/>
        <w14:numForm w14:val="oldStyle"/>
      </w:rPr>
      <w:fldChar w:fldCharType="begin"/>
    </w:r>
    <w:r>
      <w:rPr>
        <w:sz w:val="20"/>
        <w14:numForm w14:val="oldStyle"/>
      </w:rPr>
      <w:instrText xml:space="preserve"> PAGE   \* MERGEFORMAT </w:instrText>
    </w:r>
    <w:r>
      <w:rPr>
        <w:sz w:val="20"/>
        <w14:numForm w14:val="oldStyle"/>
      </w:rPr>
      <w:fldChar w:fldCharType="separate"/>
    </w:r>
    <w:r w:rsidR="00273569">
      <w:rPr>
        <w:noProof/>
        <w:sz w:val="20"/>
        <w14:numForm w14:val="oldStyle"/>
      </w:rPr>
      <w:t>2</w:t>
    </w:r>
    <w:r>
      <w:rPr>
        <w:noProof/>
        <w:sz w:val="20"/>
        <w14:numForm w14:val="oldStyle"/>
      </w:rPr>
      <w:fldChar w:fldCharType="end"/>
    </w:r>
  </w:p>
  <w:p w:rsidR="00276792" w:rsidRDefault="004F0020">
    <w:pPr>
      <w:pStyle w:val="Footer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editId="1B092D34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400800" cy="0"/>
              <wp:effectExtent l="0" t="0" r="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w14:anchorId="73192346" id="Straight Connector 7" o:spid="_x0000_s1026" style="position:absolute;z-index:251662336;visibility:visible;mso-wrap-style:square;mso-width-percent:100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width-relative:margin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" strokecolor="#6f6f74 [3204]">
              <w10:wrap anchorx="margin" anchory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5640" w:rsidRDefault="00D25640">
      <w:pPr>
        <w:spacing w:after="0" w:line="240" w:lineRule="auto"/>
      </w:pPr>
      <w:r>
        <w:separator/>
      </w:r>
    </w:p>
  </w:footnote>
  <w:footnote w:type="continuationSeparator" w:id="0">
    <w:p w:rsidR="00D25640" w:rsidRDefault="00D256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6792" w:rsidRDefault="004F0020">
    <w:pPr>
      <w:pStyle w:val="Header"/>
    </w:pPr>
    <w:r>
      <w:rPr>
        <w:noProof/>
      </w:rPr>
      <mc:AlternateContent>
        <mc:Choice Requires="wps">
          <w:drawing>
            <wp:anchor distT="0" distB="457200" distL="114300" distR="114300" simplePos="0" relativeHeight="251659264" behindDoc="0" locked="0" layoutInCell="1" allowOverlap="1" wp14:editId="25231F11">
              <wp:simplePos x="0" y="0"/>
              <wp:positionH relativeFrom="margin">
                <wp:align>center</wp:align>
              </wp:positionH>
              <wp:positionV relativeFrom="margin">
                <wp:align>top</wp:align>
              </wp:positionV>
              <wp:extent cx="6400800" cy="608330"/>
              <wp:effectExtent l="0" t="0" r="0" b="0"/>
              <wp:wrapTopAndBottom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0800" cy="60833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duotone>
                            <a:schemeClr val="lt1">
                              <a:tint val="95000"/>
                            </a:schemeClr>
                            <a:schemeClr val="lt1">
                              <a:shade val="20000"/>
                            </a:schemeClr>
                          </a:duotone>
                        </a:blip>
                        <a:srcRect/>
                        <a:tile tx="0" ty="0" sx="100000" sy="100000" flip="none" algn="tl"/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olor w:val="46464A" w:themeColor="text2"/>
                              <w:sz w:val="28"/>
                            </w:rPr>
                            <w:alias w:val="Author"/>
                            <w:id w:val="15524260"/>
                            <w:placeholder>
                              <w:docPart w:val="1484B31079CF4B00A146DCFC5EECE31A"/>
                            </w:placeholder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EndPr/>
                          <w:sdtContent>
                            <w:p w:rsidR="00276792" w:rsidRDefault="006A4778">
                              <w:pPr>
                                <w:spacing w:after="160" w:line="264" w:lineRule="auto"/>
                                <w:rPr>
                                  <w:color w:val="46464A" w:themeColor="text2"/>
                                </w:rPr>
                              </w:pPr>
                              <w:r w:rsidRPr="00A62AB2">
                                <w:rPr>
                                  <w:b/>
                                  <w:color w:val="46464A" w:themeColor="text2"/>
                                  <w:sz w:val="28"/>
                                </w:rPr>
                                <w:t>Rebecca Parker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7000</wp14:pctHeight>
              </wp14:sizeRelV>
            </wp:anchor>
          </w:drawing>
        </mc:Choice>
        <mc:Fallback>
          <w:pict>
            <v:rect id="Rectangle 4" o:spid="_x0000_s1027" style="position:absolute;left:0;text-align:left;margin-left:0;margin-top:0;width:7in;height:47.9pt;z-index:251659264;visibility:visible;mso-wrap-style:square;mso-width-percent:1000;mso-height-percent:70;mso-wrap-distance-left:9pt;mso-wrap-distance-top:0;mso-wrap-distance-right:9pt;mso-wrap-distance-bottom:36pt;mso-position-horizontal:center;mso-position-horizontal-relative:margin;mso-position-vertical:top;mso-position-vertical-relative:margin;mso-width-percent:1000;mso-height-percent:70;mso-width-relative:margin;mso-height-relative:margin;v-text-anchor:bottom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" stroked="f" strokeweight="1.5pt">
              <v:fill r:id="rId2" o:title="" recolor="t" rotate="t" type="tile"/>
              <v:imagedata recolortarget="white [3057]"/>
              <v:textbox>
                <w:txbxContent>
                  <w:sdt>
                    <w:sdtPr>
                      <w:rPr>
                        <w:b/>
                        <w:color w:val="46464A" w:themeColor="text2"/>
                        <w:sz w:val="28"/>
                      </w:rPr>
                      <w:alias w:val="Author"/>
                      <w:id w:val="15524260"/>
                      <w:placeholder>
                        <w:docPart w:val="1484B31079CF4B00A146DCFC5EECE31A"/>
                      </w:placeholder>
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<w:text/>
                    </w:sdtPr>
                    <w:sdtEndPr/>
                    <w:sdtContent>
                      <w:p w:rsidR="00276792" w:rsidRDefault="006A4778">
                        <w:pPr>
                          <w:spacing w:after="160" w:line="264" w:lineRule="auto"/>
                          <w:rPr>
                            <w:color w:val="46464A" w:themeColor="text2"/>
                          </w:rPr>
                        </w:pPr>
                        <w:r w:rsidRPr="00A62AB2">
                          <w:rPr>
                            <w:b/>
                            <w:color w:val="46464A" w:themeColor="text2"/>
                            <w:sz w:val="28"/>
                          </w:rPr>
                          <w:t>Rebecca Parker</w:t>
                        </w:r>
                      </w:p>
                    </w:sdtContent>
                  </w:sdt>
                </w:txbxContent>
              </v:textbox>
              <w10:wrap type="topAndBottom"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0" wp14:editId="4F6B8799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margin">
                    <wp14:pctPosVOffset>7000</wp14:pctPosVOffset>
                  </wp:positionV>
                </mc:Choice>
                <mc:Fallback>
                  <wp:positionV relativeFrom="page">
                    <wp:posOffset>1293495</wp:posOffset>
                  </wp:positionV>
                </mc:Fallback>
              </mc:AlternateContent>
              <wp:extent cx="5943600" cy="0"/>
              <wp:effectExtent l="0" t="0" r="0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w14:anchorId="6E25FD2B" id="Straight Connector 5" o:spid="_x0000_s1026" style="position:absolute;z-index:251660288;visibility:visible;mso-wrap-style:square;mso-width-percent:1000;mso-top-percent:70;mso-wrap-distance-left:9pt;mso-wrap-distance-top:0;mso-wrap-distance-right:9pt;mso-wrap-distance-bottom:0;mso-position-horizontal:center;mso-position-horizontal-relative:margin;mso-position-vertical-relative:margin;mso-width-percent:1000;mso-top-percent:70;mso-width-relative:margin" from="0,0" to="4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" o:allowincell="f" o:allowoverlap="f" strokecolor="#6f6f74 [3204]">
              <w10:wrap anchorx="margin" anchory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367D53"/>
    <w:multiLevelType w:val="hybridMultilevel"/>
    <w:tmpl w:val="A6C6834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F8B07FD"/>
    <w:multiLevelType w:val="hybridMultilevel"/>
    <w:tmpl w:val="6F64D0AE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B6B6B9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B74737"/>
    <w:multiLevelType w:val="hybridMultilevel"/>
    <w:tmpl w:val="66A43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7220DB"/>
    <w:multiLevelType w:val="hybridMultilevel"/>
    <w:tmpl w:val="480EB6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7C84CF7"/>
    <w:multiLevelType w:val="hybridMultilevel"/>
    <w:tmpl w:val="7C204C62"/>
    <w:lvl w:ilvl="0" w:tplc="1DDA8018">
      <w:start w:val="1"/>
      <w:numFmt w:val="bullet"/>
      <w:lvlText w:val=""/>
      <w:lvlJc w:val="left"/>
      <w:pPr>
        <w:ind w:left="360" w:hanging="360"/>
      </w:pPr>
      <w:rPr>
        <w:rFonts w:ascii="Wingdings" w:hAnsi="Wingdings" w:hint="default"/>
        <w:color w:val="B6B6B9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778"/>
    <w:rsid w:val="0002115B"/>
    <w:rsid w:val="000902FE"/>
    <w:rsid w:val="00143AEB"/>
    <w:rsid w:val="00197223"/>
    <w:rsid w:val="001F7848"/>
    <w:rsid w:val="00267978"/>
    <w:rsid w:val="00273569"/>
    <w:rsid w:val="00276792"/>
    <w:rsid w:val="00287C76"/>
    <w:rsid w:val="0033796A"/>
    <w:rsid w:val="00350387"/>
    <w:rsid w:val="003F33F4"/>
    <w:rsid w:val="00412F9C"/>
    <w:rsid w:val="004D1E08"/>
    <w:rsid w:val="004F0020"/>
    <w:rsid w:val="005E4A38"/>
    <w:rsid w:val="00605741"/>
    <w:rsid w:val="00625656"/>
    <w:rsid w:val="006A4778"/>
    <w:rsid w:val="006C7492"/>
    <w:rsid w:val="006D5938"/>
    <w:rsid w:val="00800657"/>
    <w:rsid w:val="009177FC"/>
    <w:rsid w:val="00940106"/>
    <w:rsid w:val="00A62AB2"/>
    <w:rsid w:val="00BF0515"/>
    <w:rsid w:val="00C2673C"/>
    <w:rsid w:val="00C277DF"/>
    <w:rsid w:val="00C31A06"/>
    <w:rsid w:val="00C655BD"/>
    <w:rsid w:val="00C708BB"/>
    <w:rsid w:val="00C7546A"/>
    <w:rsid w:val="00CB1CE8"/>
    <w:rsid w:val="00D2354F"/>
    <w:rsid w:val="00D25640"/>
    <w:rsid w:val="00D84B8E"/>
    <w:rsid w:val="00DC5EB4"/>
    <w:rsid w:val="00E65EB4"/>
    <w:rsid w:val="00E6652D"/>
    <w:rsid w:val="00E942AE"/>
    <w:rsid w:val="00F11F60"/>
    <w:rsid w:val="00F447C6"/>
    <w:rsid w:val="00FA1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7ACE5B0-04BD-4D99-AC6E-39330FB0F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3F4"/>
    <w:pPr>
      <w:spacing w:line="300" w:lineRule="auto"/>
      <w:jc w:val="center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80" w:after="40" w:line="240" w:lineRule="auto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pPr>
      <w:spacing w:after="0" w:line="240" w:lineRule="auto"/>
    </w:pPr>
    <w:tblPr/>
    <w:tblStylePr w:type="firstRow">
      <w:rPr>
        <w:rFonts w:ascii="Aharoni" w:hAnsi="Aharoni"/>
        <w:b/>
        <w:sz w:val="36"/>
      </w:rPr>
    </w:tblStylePr>
  </w:style>
  <w:style w:type="paragraph" w:styleId="ListParagraph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56"/>
      <w14:ligatures w14:val="standard"/>
      <w14:numForm w14:val="oldStyle"/>
      <w14:cntxtAlts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56"/>
      <w14:ligatures w14:val="standard"/>
      <w14:numForm w14:val="oldStyle"/>
      <w14:cntxtAlts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  <w:color w:val="000000"/>
    </w:rPr>
  </w:style>
  <w:style w:type="paragraph" w:styleId="NoSpacing">
    <w:name w:val="No Spacing"/>
    <w:link w:val="NoSpacingChar"/>
    <w:uiPriority w:val="1"/>
    <w:qFormat/>
    <w:pPr>
      <w:spacing w:after="0" w:line="240" w:lineRule="auto"/>
      <w:jc w:val="center"/>
    </w:pPr>
    <w:rPr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12" w:space="7" w:color="6F6F74" w:themeColor="accent1"/>
        <w:bottom w:val="double" w:sz="18" w:space="0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thickThinSmallGap" w:sz="36" w:space="6" w:color="6F6F74" w:themeColor="accent1"/>
        <w:left w:val="thickThinSmallGap" w:sz="36" w:space="8" w:color="6F6F74" w:themeColor="accent1"/>
        <w:bottom w:val="thinThickSmallGap" w:sz="36" w:space="0" w:color="6F6F74" w:themeColor="accent1"/>
        <w:right w:val="thinThickSmallGap" w:sz="36" w:space="8" w:color="6F6F74" w:themeColor="accent1"/>
      </w:pBdr>
      <w:shd w:val="clear" w:color="auto" w:fill="6F6F74" w:themeFill="accent1"/>
      <w:spacing w:before="120" w:after="240" w:line="360" w:lineRule="auto"/>
      <w:ind w:left="288" w:right="288"/>
    </w:pPr>
    <w:rPr>
      <w:rFonts w:asciiTheme="majorHAnsi" w:eastAsiaTheme="majorEastAsia" w:hAnsiTheme="majorHAnsi"/>
      <w:caps/>
      <w:color w:val="FFFFFF" w:themeColor="background1"/>
      <w:spacing w:val="6"/>
      <w:sz w:val="24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000000"/>
    </w:rPr>
  </w:style>
  <w:style w:type="character" w:styleId="IntenseEmphasis">
    <w:name w:val="Intense Emphasis"/>
    <w:aliases w:val="Subsection Intense Emphasis"/>
    <w:uiPriority w:val="21"/>
    <w:qFormat/>
  </w:style>
  <w:style w:type="character" w:styleId="SubtleReference">
    <w:name w:val="Subtle Reference"/>
    <w:basedOn w:val="DefaultParagraphFont"/>
    <w:uiPriority w:val="31"/>
    <w:qFormat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000000"/>
      <w:spacing w:val="5"/>
      <w:u w:val="single"/>
      <w14:shadow w14:blurRad="63500" w14:dist="38100" w14:dir="5400000" w14:sx="100000" w14:sy="100000" w14:kx="0" w14:ky="0" w14:algn="ctr">
        <w14:srgbClr w14:val="000000">
          <w14:alpha w14:val="75000"/>
        </w14:srgbClr>
      </w14:shadow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  <w:lang w:eastAsia="ja-JP"/>
    </w:rPr>
  </w:style>
  <w:style w:type="character" w:styleId="PlaceholderText">
    <w:name w:val="Placeholder Text"/>
    <w:basedOn w:val="DefaultParagraphFont"/>
    <w:uiPriority w:val="99"/>
    <w:rPr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customStyle="1" w:styleId="SectionHeading">
    <w:name w:val="Section Heading"/>
    <w:basedOn w:val="Heading1"/>
    <w:next w:val="Normal"/>
    <w:pPr>
      <w:spacing w:before="300"/>
    </w:pPr>
    <w:rPr>
      <w:sz w:val="28"/>
    </w:rPr>
  </w:style>
  <w:style w:type="character" w:customStyle="1" w:styleId="NoSpacingChar">
    <w:name w:val="No Spacing Char"/>
    <w:basedOn w:val="DefaultParagraphFont"/>
    <w:link w:val="NoSpacing"/>
    <w:uiPriority w:val="1"/>
    <w:rPr>
      <w:color w:val="404040" w:themeColor="text1" w:themeTint="BF"/>
    </w:rPr>
  </w:style>
  <w:style w:type="paragraph" w:customStyle="1" w:styleId="Subsection">
    <w:name w:val="Subsection"/>
    <w:basedOn w:val="Heading2"/>
    <w:pPr>
      <w:spacing w:before="0"/>
    </w:pPr>
    <w:rPr>
      <w:color w:val="595959" w:themeColor="text1" w:themeTint="A6"/>
      <w:sz w:val="26"/>
    </w:rPr>
  </w:style>
  <w:style w:type="paragraph" w:customStyle="1" w:styleId="PersonalName">
    <w:name w:val="Personal Name"/>
    <w:basedOn w:val="Title"/>
    <w:rPr>
      <w:color w:val="FFFFFF" w:themeColor="background1"/>
      <w:sz w:val="36"/>
      <w14:shadow w14:blurRad="50800" w14:dist="38100" w14:dir="2700000" w14:sx="100000" w14:sy="100000" w14:kx="0" w14:ky="0" w14:algn="tl">
        <w14:srgbClr w14:val="000000">
          <w14:alpha w14:val="75000"/>
        </w14:srgbClr>
      </w14:shadow>
    </w:rPr>
  </w:style>
  <w:style w:type="paragraph" w:customStyle="1" w:styleId="SubsectionDate">
    <w:name w:val="Subsection Date"/>
    <w:basedOn w:val="Normal"/>
    <w:pPr>
      <w:spacing w:after="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C7492"/>
    <w:rPr>
      <w:color w:val="67AAB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nell.obdurodon.org" TargetMode="External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digitalmitford.org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Parker\AppData\Roaming\Microsoft\Templates\BlackTie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C146FA58BC54265AA5B6105E7BF69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3FFCC3-B09E-490D-BF50-87BB41D14623}"/>
      </w:docPartPr>
      <w:docPartBody>
        <w:p w:rsidR="0076255B" w:rsidRDefault="00DE47E1">
          <w:pPr>
            <w:pStyle w:val="BC146FA58BC54265AA5B6105E7BF6938"/>
          </w:pPr>
          <w:r>
            <w:rPr>
              <w:rStyle w:val="PlaceholderText"/>
            </w:rPr>
            <w:t>Choose a building block.</w:t>
          </w:r>
        </w:p>
      </w:docPartBody>
    </w:docPart>
    <w:docPart>
      <w:docPartPr>
        <w:name w:val="D252FA367A514B6281E4C6E83C355E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C820C5-A7E1-4653-8202-D631CC0BAE92}"/>
      </w:docPartPr>
      <w:docPartBody>
        <w:p w:rsidR="0076255B" w:rsidRDefault="00DE47E1">
          <w:pPr>
            <w:pStyle w:val="D252FA367A514B6281E4C6E83C355EFF"/>
          </w:pPr>
          <w:r>
            <w:rPr>
              <w:rStyle w:val="PlaceholderText"/>
              <w:color w:val="44546A" w:themeColor="text2"/>
            </w:rPr>
            <w:t>[Type your e-mail]</w:t>
          </w:r>
        </w:p>
      </w:docPartBody>
    </w:docPart>
    <w:docPart>
      <w:docPartPr>
        <w:name w:val="303064DE661B449191EEE62112465C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7DF6EA-7FA5-4D51-82CB-BCCA9ECBF12C}"/>
      </w:docPartPr>
      <w:docPartBody>
        <w:p w:rsidR="0076255B" w:rsidRDefault="00DE47E1">
          <w:pPr>
            <w:pStyle w:val="303064DE661B449191EEE62112465C59"/>
          </w:pPr>
          <w:r>
            <w:rPr>
              <w:rStyle w:val="PlaceholderText"/>
              <w:color w:val="44546A" w:themeColor="text2"/>
            </w:rPr>
            <w:t>[Type your address]</w:t>
          </w:r>
        </w:p>
      </w:docPartBody>
    </w:docPart>
    <w:docPart>
      <w:docPartPr>
        <w:name w:val="89B41985DE9F4FF1B55FD5965BFC94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EF477E-8993-4A90-AA3F-3D7B6CE65A3A}"/>
      </w:docPartPr>
      <w:docPartBody>
        <w:p w:rsidR="0076255B" w:rsidRDefault="00DE47E1">
          <w:pPr>
            <w:pStyle w:val="89B41985DE9F4FF1B55FD5965BFC9461"/>
          </w:pPr>
          <w:r>
            <w:rPr>
              <w:rStyle w:val="PlaceholderText"/>
              <w:color w:val="44546A" w:themeColor="text2"/>
            </w:rPr>
            <w:t>[Type your phone number]</w:t>
          </w:r>
        </w:p>
      </w:docPartBody>
    </w:docPart>
    <w:docPart>
      <w:docPartPr>
        <w:name w:val="4A5EB16A014B4712B481B839AF0440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E835C6-1A3C-4AD4-A1EA-059A8C30E589}"/>
      </w:docPartPr>
      <w:docPartBody>
        <w:p w:rsidR="0076255B" w:rsidRDefault="00DE47E1">
          <w:pPr>
            <w:pStyle w:val="4A5EB16A014B4712B481B839AF04407E"/>
          </w:pPr>
          <w:r>
            <w:t>[Type Your Name]</w:t>
          </w:r>
        </w:p>
      </w:docPartBody>
    </w:docPart>
    <w:docPart>
      <w:docPartPr>
        <w:name w:val="1484B31079CF4B00A146DCFC5EECE3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E617AE-F254-4505-A0F5-C50F548AD144}"/>
      </w:docPartPr>
      <w:docPartBody>
        <w:p w:rsidR="0076255B" w:rsidRDefault="00DE47E1">
          <w:pPr>
            <w:pStyle w:val="1484B31079CF4B00A146DCFC5EECE31A"/>
          </w:pPr>
          <w:r>
            <w:rPr>
              <w:color w:val="44546A" w:themeColor="text2"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47E1"/>
    <w:rsid w:val="00291AD1"/>
    <w:rsid w:val="00427DFD"/>
    <w:rsid w:val="0058242D"/>
    <w:rsid w:val="005E40BE"/>
    <w:rsid w:val="006130B9"/>
    <w:rsid w:val="00654E65"/>
    <w:rsid w:val="006F58C0"/>
    <w:rsid w:val="00761F91"/>
    <w:rsid w:val="0076255B"/>
    <w:rsid w:val="0098157D"/>
    <w:rsid w:val="00BA70DB"/>
    <w:rsid w:val="00DE4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rPr>
      <w:color w:val="auto"/>
    </w:rPr>
  </w:style>
  <w:style w:type="paragraph" w:customStyle="1" w:styleId="BC146FA58BC54265AA5B6105E7BF6938">
    <w:name w:val="BC146FA58BC54265AA5B6105E7BF6938"/>
  </w:style>
  <w:style w:type="paragraph" w:customStyle="1" w:styleId="D252FA367A514B6281E4C6E83C355EFF">
    <w:name w:val="D252FA367A514B6281E4C6E83C355EFF"/>
  </w:style>
  <w:style w:type="paragraph" w:customStyle="1" w:styleId="303064DE661B449191EEE62112465C59">
    <w:name w:val="303064DE661B449191EEE62112465C59"/>
  </w:style>
  <w:style w:type="paragraph" w:customStyle="1" w:styleId="89B41985DE9F4FF1B55FD5965BFC9461">
    <w:name w:val="89B41985DE9F4FF1B55FD5965BFC9461"/>
  </w:style>
  <w:style w:type="paragraph" w:customStyle="1" w:styleId="E6F679D85BBA4E37A152F393AB4FFDC1">
    <w:name w:val="E6F679D85BBA4E37A152F393AB4FFDC1"/>
  </w:style>
  <w:style w:type="paragraph" w:customStyle="1" w:styleId="A710933CE0854F6389830E54BDE5359F">
    <w:name w:val="A710933CE0854F6389830E54BDE5359F"/>
  </w:style>
  <w:style w:type="character" w:styleId="IntenseEmphasis">
    <w:name w:val="Intense Emphasis"/>
    <w:aliases w:val="Subsection Intense Emphasis"/>
    <w:uiPriority w:val="21"/>
    <w:qFormat/>
  </w:style>
  <w:style w:type="paragraph" w:customStyle="1" w:styleId="2C33371D6D4C48A4AD9F82E24842D0D0">
    <w:name w:val="2C33371D6D4C48A4AD9F82E24842D0D0"/>
  </w:style>
  <w:style w:type="paragraph" w:customStyle="1" w:styleId="5B021BEABD3E4ED3A00CA54F58DFE6FA">
    <w:name w:val="5B021BEABD3E4ED3A00CA54F58DFE6FA"/>
  </w:style>
  <w:style w:type="paragraph" w:customStyle="1" w:styleId="82543425287E4833AB22E89A147FD4A3">
    <w:name w:val="82543425287E4833AB22E89A147FD4A3"/>
  </w:style>
  <w:style w:type="paragraph" w:customStyle="1" w:styleId="8D202608A2FB445798FAE197E7BF9E4C">
    <w:name w:val="8D202608A2FB445798FAE197E7BF9E4C"/>
  </w:style>
  <w:style w:type="paragraph" w:customStyle="1" w:styleId="65AEFD16FF4E4D678BA155B2E0595013">
    <w:name w:val="65AEFD16FF4E4D678BA155B2E0595013"/>
  </w:style>
  <w:style w:type="paragraph" w:customStyle="1" w:styleId="AE21C242BE1348ACB0CF7BA9EAEE0D2B">
    <w:name w:val="AE21C242BE1348ACB0CF7BA9EAEE0D2B"/>
  </w:style>
  <w:style w:type="paragraph" w:customStyle="1" w:styleId="824CD83EF1C84FC899EEFAD2FABAD099">
    <w:name w:val="824CD83EF1C84FC899EEFAD2FABAD099"/>
  </w:style>
  <w:style w:type="paragraph" w:customStyle="1" w:styleId="09F540C45E504D53A11E54F054E06740">
    <w:name w:val="09F540C45E504D53A11E54F054E06740"/>
  </w:style>
  <w:style w:type="paragraph" w:customStyle="1" w:styleId="66B8AEB957734187AFF4E6E42766B153">
    <w:name w:val="66B8AEB957734187AFF4E6E42766B153"/>
  </w:style>
  <w:style w:type="paragraph" w:customStyle="1" w:styleId="3FE92619E2FD4663B480D083110D841C">
    <w:name w:val="3FE92619E2FD4663B480D083110D841C"/>
  </w:style>
  <w:style w:type="paragraph" w:customStyle="1" w:styleId="FAC9E27ABC3F42268AADB78349672D7E">
    <w:name w:val="FAC9E27ABC3F42268AADB78349672D7E"/>
  </w:style>
  <w:style w:type="paragraph" w:customStyle="1" w:styleId="4A5EB16A014B4712B481B839AF04407E">
    <w:name w:val="4A5EB16A014B4712B481B839AF04407E"/>
  </w:style>
  <w:style w:type="paragraph" w:customStyle="1" w:styleId="1484B31079CF4B00A146DCFC5EECE31A">
    <w:name w:val="1484B31079CF4B00A146DCFC5EECE31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>396 Holiday Park Drive Pittsburgh, PA 15239 </CompanyAddress>
  <CompanyPhone>412-417-4021</CompanyPhone>
  <CompanyFax/>
  <CompanyEmail>rjp396@gmail.com / RJP43@pitt.edu</CompanyEmail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>true</outs:corruptMetadataWasLost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AAFF402-38C9-46BD-8FD1-8A95ED6E0DF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F762DA-57FE-4DB2-A5C9-E5D4ACBFE43A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0E51135F-1FA3-4737-BC9D-67501E265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BlackTieResume</Template>
  <TotalTime>51</TotalTime>
  <Pages>2</Pages>
  <Words>426</Words>
  <Characters>2430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Rebecca Parker</dc:creator>
  <cp:lastModifiedBy>Becca</cp:lastModifiedBy>
  <cp:revision>5</cp:revision>
  <cp:lastPrinted>2013-03-21T21:09:00Z</cp:lastPrinted>
  <dcterms:created xsi:type="dcterms:W3CDTF">2015-10-25T08:21:00Z</dcterms:created>
  <dcterms:modified xsi:type="dcterms:W3CDTF">2015-11-17T16:07:00Z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TC018408439991</vt:lpwstr>
  </property>
</Properties>
</file>